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205DDB2A" w:rsidR="00E227A8" w:rsidRPr="00454835" w:rsidRDefault="72B68052" w:rsidP="0AD49150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Roteiro de </w:t>
      </w:r>
      <w:r w:rsidR="005221C3" w:rsidRPr="0AD49150">
        <w:rPr>
          <w:rFonts w:ascii="Poppins" w:hAnsi="Poppins" w:cs="Poppins"/>
        </w:rPr>
        <w:t>Atividade Prática</w:t>
      </w:r>
    </w:p>
    <w:p w14:paraId="4CF5E947" w14:textId="77777777" w:rsidR="00814E58" w:rsidRPr="00814E58" w:rsidRDefault="00814E58" w:rsidP="0AD49150"/>
    <w:p w14:paraId="3859BC60" w14:textId="7A01095D" w:rsidR="00E227A8" w:rsidRPr="00814E58" w:rsidRDefault="00E227A8" w:rsidP="0AD4915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24"/>
        </w:rPr>
      </w:pPr>
      <w:r w:rsidRPr="0AD49150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0AD49150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0AD49150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>
        <w:tab/>
      </w:r>
      <w:r w:rsidR="004E713D" w:rsidRPr="0AD49150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0AD49150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0AD49150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0AD49150">
        <w:rPr>
          <w:rFonts w:ascii="Poppins Light" w:hAnsi="Poppins Light" w:cs="Poppins Light"/>
          <w:b w:val="0"/>
          <w:sz w:val="24"/>
          <w:szCs w:val="24"/>
        </w:rPr>
        <w:t xml:space="preserve">                          </w:t>
      </w:r>
      <w:proofErr w:type="gramStart"/>
      <w:r w:rsidR="004E713D" w:rsidRPr="0AD49150">
        <w:rPr>
          <w:rFonts w:ascii="Poppins Light" w:hAnsi="Poppins Light" w:cs="Poppins Light"/>
          <w:b w:val="0"/>
          <w:sz w:val="24"/>
          <w:szCs w:val="24"/>
        </w:rPr>
        <w:t xml:space="preserve">  </w:t>
      </w:r>
      <w:r w:rsidRPr="0AD49150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  <w:proofErr w:type="gramEnd"/>
    </w:p>
    <w:p w14:paraId="150B4459" w14:textId="77777777" w:rsidR="0060776C" w:rsidRPr="00814E58" w:rsidRDefault="0060776C" w:rsidP="0AD49150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147B6850" w14:textId="3DA56E4C" w:rsidR="00CB414D" w:rsidRDefault="00CB414D" w:rsidP="0AD49150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sz w:val="32"/>
          <w:szCs w:val="32"/>
        </w:rPr>
      </w:pPr>
      <w:r w:rsidRPr="0AD49150">
        <w:rPr>
          <w:rFonts w:ascii="Poppins" w:hAnsi="Poppins" w:cs="Poppins"/>
          <w:b/>
          <w:bCs/>
          <w:sz w:val="32"/>
          <w:szCs w:val="32"/>
        </w:rPr>
        <w:t xml:space="preserve">Comunicação </w:t>
      </w:r>
      <w:r w:rsidR="007A4A06" w:rsidRPr="0AD49150">
        <w:rPr>
          <w:rFonts w:ascii="Poppins" w:hAnsi="Poppins" w:cs="Poppins"/>
          <w:b/>
          <w:bCs/>
          <w:sz w:val="32"/>
          <w:szCs w:val="32"/>
        </w:rPr>
        <w:t>p</w:t>
      </w:r>
      <w:r w:rsidRPr="0AD49150">
        <w:rPr>
          <w:rFonts w:ascii="Poppins" w:hAnsi="Poppins" w:cs="Poppins"/>
          <w:b/>
          <w:bCs/>
          <w:sz w:val="32"/>
          <w:szCs w:val="32"/>
        </w:rPr>
        <w:t>rofissional no GitHub</w:t>
      </w:r>
      <w:r w:rsidR="7FE0A0C9" w:rsidRPr="0AD49150">
        <w:rPr>
          <w:rFonts w:ascii="Poppins" w:hAnsi="Poppins" w:cs="Poppins"/>
          <w:b/>
          <w:bCs/>
          <w:sz w:val="32"/>
          <w:szCs w:val="32"/>
        </w:rPr>
        <w:t xml:space="preserve"> – </w:t>
      </w:r>
      <w:proofErr w:type="spellStart"/>
      <w:r w:rsidRPr="0AD49150">
        <w:rPr>
          <w:rFonts w:ascii="Poppins" w:hAnsi="Poppins" w:cs="Poppins"/>
          <w:b/>
          <w:bCs/>
          <w:sz w:val="32"/>
          <w:szCs w:val="32"/>
        </w:rPr>
        <w:t>Issues</w:t>
      </w:r>
      <w:proofErr w:type="spellEnd"/>
      <w:r w:rsidRPr="0AD49150">
        <w:rPr>
          <w:rFonts w:ascii="Poppins" w:hAnsi="Poppins" w:cs="Poppins"/>
          <w:b/>
          <w:bCs/>
          <w:sz w:val="32"/>
          <w:szCs w:val="32"/>
        </w:rPr>
        <w:t>,</w:t>
      </w:r>
      <w:r w:rsidR="00B46730" w:rsidRPr="0AD49150">
        <w:rPr>
          <w:rFonts w:ascii="Poppins" w:hAnsi="Poppins" w:cs="Poppins"/>
          <w:b/>
          <w:bCs/>
          <w:sz w:val="32"/>
          <w:szCs w:val="32"/>
        </w:rPr>
        <w:t xml:space="preserve"> </w:t>
      </w:r>
      <w:r w:rsidR="00816F2B" w:rsidRPr="0AD49150">
        <w:rPr>
          <w:rFonts w:ascii="Poppins" w:hAnsi="Poppins" w:cs="Poppins"/>
          <w:b/>
          <w:bCs/>
          <w:sz w:val="32"/>
          <w:szCs w:val="32"/>
        </w:rPr>
        <w:t>c</w:t>
      </w:r>
      <w:r w:rsidRPr="0AD49150">
        <w:rPr>
          <w:rFonts w:ascii="Poppins" w:hAnsi="Poppins" w:cs="Poppins"/>
          <w:b/>
          <w:bCs/>
          <w:sz w:val="32"/>
          <w:szCs w:val="32"/>
        </w:rPr>
        <w:t xml:space="preserve">omentários e </w:t>
      </w:r>
      <w:r w:rsidR="00816F2B" w:rsidRPr="0AD49150">
        <w:rPr>
          <w:rFonts w:ascii="Poppins" w:hAnsi="Poppins" w:cs="Poppins"/>
          <w:b/>
          <w:bCs/>
          <w:sz w:val="32"/>
          <w:szCs w:val="32"/>
        </w:rPr>
        <w:t>h</w:t>
      </w:r>
      <w:r w:rsidRPr="0AD49150">
        <w:rPr>
          <w:rFonts w:ascii="Poppins" w:hAnsi="Poppins" w:cs="Poppins"/>
          <w:b/>
          <w:bCs/>
          <w:sz w:val="32"/>
          <w:szCs w:val="32"/>
        </w:rPr>
        <w:t>istórico</w:t>
      </w:r>
    </w:p>
    <w:p w14:paraId="72AF2C0E" w14:textId="1E436249" w:rsidR="0AD49150" w:rsidRDefault="0AD49150" w:rsidP="0AD49150">
      <w:pPr>
        <w:spacing w:beforeAutospacing="1" w:afterAutospacing="1"/>
        <w:outlineLvl w:val="2"/>
        <w:rPr>
          <w:rFonts w:ascii="Poppins" w:hAnsi="Poppins" w:cs="Poppins"/>
          <w:b/>
          <w:bCs/>
          <w:sz w:val="32"/>
          <w:szCs w:val="32"/>
        </w:rPr>
      </w:pPr>
    </w:p>
    <w:p w14:paraId="512975B6" w14:textId="79B449AD" w:rsidR="00B67679" w:rsidRPr="005404BE" w:rsidRDefault="005404BE" w:rsidP="0AD49150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sz w:val="27"/>
          <w:szCs w:val="27"/>
        </w:rPr>
      </w:pPr>
      <w:r w:rsidRPr="0AD49150">
        <w:rPr>
          <w:rFonts w:ascii="Poppins" w:hAnsi="Poppins" w:cs="Poppins"/>
          <w:b/>
          <w:bCs/>
          <w:sz w:val="27"/>
          <w:szCs w:val="27"/>
        </w:rPr>
        <w:t>Contexto</w:t>
      </w:r>
    </w:p>
    <w:p w14:paraId="01697DB7" w14:textId="4E3913B5" w:rsidR="00F96F5C" w:rsidRPr="00F96F5C" w:rsidRDefault="00CB414D" w:rsidP="0AD49150">
      <w:pPr>
        <w:spacing w:beforeAutospacing="1" w:afterAutospacing="1"/>
        <w:rPr>
          <w:rFonts w:ascii="Poppins" w:hAnsi="Poppins" w:cs="Poppins"/>
        </w:rPr>
      </w:pPr>
      <w:r w:rsidRPr="0AD49150">
        <w:rPr>
          <w:rFonts w:ascii="Poppins" w:hAnsi="Poppins" w:cs="Poppins"/>
        </w:rPr>
        <w:t>Em projetos reais, a comunicação clara é tão importante quanto o código. Bugs não reportados, mudanças não documentadas e discussões perdidas causam atrasos e frustração. Hoje vocês dominarão as ferramentas de comunicação do GitHub!</w:t>
      </w:r>
    </w:p>
    <w:p w14:paraId="522F447C" w14:textId="3F020135" w:rsidR="00B46730" w:rsidRDefault="00B46730" w:rsidP="0AD49150">
      <w:pPr>
        <w:pBdr>
          <w:bottom w:val="single" w:sz="4" w:space="1" w:color="000000"/>
        </w:pBdr>
        <w:rPr>
          <w:rFonts w:ascii="Poppins" w:hAnsi="Poppins" w:cs="Poppins"/>
        </w:rPr>
      </w:pPr>
    </w:p>
    <w:p w14:paraId="761A3DC6" w14:textId="77777777" w:rsidR="007A4A06" w:rsidRDefault="007A4A06" w:rsidP="0AD49150">
      <w:pPr>
        <w:rPr>
          <w:rFonts w:ascii="Poppins" w:hAnsi="Poppins" w:cs="Poppins"/>
          <w:b/>
          <w:bCs/>
        </w:rPr>
      </w:pPr>
    </w:p>
    <w:p w14:paraId="6973E347" w14:textId="2472F2B7" w:rsidR="005E5BB6" w:rsidRP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t xml:space="preserve">Exercício 1 — Criando </w:t>
      </w:r>
      <w:proofErr w:type="spellStart"/>
      <w:r w:rsidR="39C6CF94" w:rsidRPr="0AD49150">
        <w:rPr>
          <w:rFonts w:ascii="Poppins" w:hAnsi="Poppins" w:cs="Poppins"/>
          <w:b/>
          <w:bCs/>
        </w:rPr>
        <w:t>i</w:t>
      </w:r>
      <w:r w:rsidRPr="0AD49150">
        <w:rPr>
          <w:rFonts w:ascii="Poppins" w:hAnsi="Poppins" w:cs="Poppins"/>
          <w:b/>
          <w:bCs/>
        </w:rPr>
        <w:t>ssues</w:t>
      </w:r>
      <w:proofErr w:type="spellEnd"/>
      <w:r w:rsidRPr="0AD49150">
        <w:rPr>
          <w:rFonts w:ascii="Poppins" w:hAnsi="Poppins" w:cs="Poppins"/>
          <w:b/>
          <w:bCs/>
        </w:rPr>
        <w:t xml:space="preserve"> profissionais (no seu </w:t>
      </w:r>
      <w:proofErr w:type="spellStart"/>
      <w:r w:rsidRPr="0AD49150">
        <w:rPr>
          <w:rFonts w:ascii="Poppins" w:hAnsi="Poppins" w:cs="Poppins"/>
          <w:b/>
          <w:bCs/>
        </w:rPr>
        <w:t>repo</w:t>
      </w:r>
      <w:proofErr w:type="spellEnd"/>
      <w:r w:rsidRPr="0AD49150">
        <w:rPr>
          <w:rFonts w:ascii="Poppins" w:hAnsi="Poppins" w:cs="Poppins"/>
          <w:b/>
          <w:bCs/>
        </w:rPr>
        <w:t>)</w:t>
      </w:r>
    </w:p>
    <w:p w14:paraId="12A85566" w14:textId="77777777" w:rsidR="005E5BB6" w:rsidRDefault="005E5BB6" w:rsidP="0AD49150">
      <w:pPr>
        <w:rPr>
          <w:rFonts w:ascii="Poppins" w:hAnsi="Poppins" w:cs="Poppins"/>
          <w:b/>
          <w:bCs/>
        </w:rPr>
      </w:pPr>
    </w:p>
    <w:p w14:paraId="1DE30FE9" w14:textId="469D112A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Pessoa A (</w:t>
      </w:r>
      <w:proofErr w:type="spellStart"/>
      <w:r w:rsidRPr="0AD49150">
        <w:rPr>
          <w:rFonts w:ascii="Poppins" w:hAnsi="Poppins" w:cs="Poppins"/>
          <w:b/>
          <w:bCs/>
        </w:rPr>
        <w:t>Reporter</w:t>
      </w:r>
      <w:proofErr w:type="spellEnd"/>
      <w:r w:rsidRPr="0AD49150">
        <w:rPr>
          <w:rFonts w:ascii="Poppins" w:hAnsi="Poppins" w:cs="Poppins"/>
          <w:b/>
          <w:bCs/>
        </w:rPr>
        <w:t xml:space="preserve">) cria 3 </w:t>
      </w:r>
      <w:proofErr w:type="spellStart"/>
      <w:r w:rsidRPr="0AD49150">
        <w:rPr>
          <w:rFonts w:ascii="Poppins" w:hAnsi="Poppins" w:cs="Poppins"/>
          <w:b/>
          <w:bCs/>
        </w:rPr>
        <w:t>issues</w:t>
      </w:r>
      <w:proofErr w:type="spellEnd"/>
      <w:r w:rsidRPr="0AD49150">
        <w:rPr>
          <w:rFonts w:ascii="Poppins" w:hAnsi="Poppins" w:cs="Poppins"/>
          <w:b/>
          <w:bCs/>
        </w:rPr>
        <w:t xml:space="preserve"> no repositório de prática do trio.</w:t>
      </w:r>
      <w:r>
        <w:br/>
      </w:r>
      <w:r w:rsidRPr="0AD49150">
        <w:rPr>
          <w:rFonts w:ascii="Poppins" w:hAnsi="Poppins" w:cs="Poppins"/>
        </w:rPr>
        <w:t xml:space="preserve">Use rótulos, </w:t>
      </w:r>
      <w:proofErr w:type="spellStart"/>
      <w:r w:rsidRPr="0AD49150">
        <w:rPr>
          <w:rFonts w:ascii="Poppins" w:hAnsi="Poppins" w:cs="Poppins"/>
        </w:rPr>
        <w:t>screenshots</w:t>
      </w:r>
      <w:proofErr w:type="spellEnd"/>
      <w:r w:rsidRPr="0AD49150">
        <w:rPr>
          <w:rFonts w:ascii="Poppins" w:hAnsi="Poppins" w:cs="Poppins"/>
        </w:rPr>
        <w:t xml:space="preserve"> (se houver) e atribua para a Pessoa B.</w:t>
      </w:r>
    </w:p>
    <w:p w14:paraId="725AAAB0" w14:textId="77777777" w:rsidR="005E5BB6" w:rsidRDefault="005E5BB6" w:rsidP="0AD49150">
      <w:pPr>
        <w:rPr>
          <w:rFonts w:ascii="Poppins" w:hAnsi="Poppins" w:cs="Poppins"/>
          <w:b/>
          <w:bCs/>
        </w:rPr>
      </w:pPr>
    </w:p>
    <w:p w14:paraId="2AE60D73" w14:textId="5EE0D510" w:rsidR="005E5BB6" w:rsidRPr="005E5BB6" w:rsidRDefault="005E5BB6" w:rsidP="0AD49150">
      <w:pPr>
        <w:rPr>
          <w:rFonts w:ascii="Poppins" w:hAnsi="Poppins" w:cs="Poppins"/>
          <w:b/>
          <w:bCs/>
        </w:rPr>
      </w:pPr>
      <w:proofErr w:type="spellStart"/>
      <w:r w:rsidRPr="0AD49150">
        <w:rPr>
          <w:rFonts w:ascii="Poppins" w:hAnsi="Poppins" w:cs="Poppins"/>
          <w:b/>
          <w:bCs/>
        </w:rPr>
        <w:t>Issue</w:t>
      </w:r>
      <w:proofErr w:type="spellEnd"/>
      <w:r w:rsidRPr="0AD49150">
        <w:rPr>
          <w:rFonts w:ascii="Poppins" w:hAnsi="Poppins" w:cs="Poppins"/>
          <w:b/>
          <w:bCs/>
        </w:rPr>
        <w:t xml:space="preserve"> 1 — Bug </w:t>
      </w:r>
      <w:proofErr w:type="spellStart"/>
      <w:r w:rsidRPr="0AD49150">
        <w:rPr>
          <w:rFonts w:ascii="Poppins" w:hAnsi="Poppins" w:cs="Poppins"/>
          <w:b/>
          <w:bCs/>
        </w:rPr>
        <w:t>report</w:t>
      </w:r>
      <w:proofErr w:type="spellEnd"/>
      <w:r w:rsidRPr="0AD49150">
        <w:rPr>
          <w:rFonts w:ascii="Poppins" w:hAnsi="Poppins" w:cs="Poppins"/>
          <w:b/>
          <w:bCs/>
        </w:rPr>
        <w:t xml:space="preserve"> (marcar bug + </w:t>
      </w:r>
      <w:proofErr w:type="spellStart"/>
      <w:r w:rsidRPr="0AD49150">
        <w:rPr>
          <w:rFonts w:ascii="Poppins" w:hAnsi="Poppins" w:cs="Poppins"/>
          <w:b/>
          <w:bCs/>
        </w:rPr>
        <w:t>priority:high</w:t>
      </w:r>
      <w:proofErr w:type="spellEnd"/>
      <w:r w:rsidRPr="0AD49150">
        <w:rPr>
          <w:rFonts w:ascii="Poppins" w:hAnsi="Poppins" w:cs="Poppins"/>
          <w:b/>
          <w:bCs/>
        </w:rPr>
        <w:t>)</w:t>
      </w:r>
    </w:p>
    <w:p w14:paraId="6244B5E9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600C6858" w14:textId="36C9440F" w:rsid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t>Título:</w:t>
      </w:r>
      <w:r w:rsidRPr="0AD49150">
        <w:rPr>
          <w:rFonts w:ascii="Poppins" w:hAnsi="Poppins" w:cs="Poppins"/>
        </w:rPr>
        <w:t xml:space="preserve"> Botão “Login” não responde ao clique</w:t>
      </w:r>
      <w:r>
        <w:br/>
      </w:r>
    </w:p>
    <w:p w14:paraId="569ECA45" w14:textId="68D60EC0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 xml:space="preserve">Descrição do </w:t>
      </w:r>
      <w:r w:rsidR="1CA993CA" w:rsidRPr="0AD49150">
        <w:rPr>
          <w:rFonts w:ascii="Poppins" w:hAnsi="Poppins" w:cs="Poppins"/>
          <w:b/>
          <w:bCs/>
        </w:rPr>
        <w:t>b</w:t>
      </w:r>
      <w:r w:rsidRPr="0AD49150">
        <w:rPr>
          <w:rFonts w:ascii="Poppins" w:hAnsi="Poppins" w:cs="Poppins"/>
          <w:b/>
          <w:bCs/>
        </w:rPr>
        <w:t>ug</w:t>
      </w:r>
      <w:r>
        <w:br/>
      </w:r>
      <w:r w:rsidRPr="0AD49150">
        <w:rPr>
          <w:rFonts w:ascii="Poppins" w:hAnsi="Poppins" w:cs="Poppins"/>
        </w:rPr>
        <w:t>Ao clicar no botão “Login”, nada acontece.</w:t>
      </w:r>
    </w:p>
    <w:p w14:paraId="7FCE5016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24C29C93" w14:textId="010389E9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Passos para reproduzir</w:t>
      </w:r>
    </w:p>
    <w:p w14:paraId="58FD6F45" w14:textId="238645A4" w:rsidR="005E5BB6" w:rsidRPr="005E5BB6" w:rsidRDefault="005E5BB6" w:rsidP="0AD49150">
      <w:pPr>
        <w:numPr>
          <w:ilvl w:val="0"/>
          <w:numId w:val="2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Abrir a página inicial</w:t>
      </w:r>
      <w:r w:rsidR="072E42EA" w:rsidRPr="0AD49150">
        <w:rPr>
          <w:rFonts w:ascii="Poppins" w:hAnsi="Poppins" w:cs="Poppins"/>
        </w:rPr>
        <w:t>.</w:t>
      </w:r>
    </w:p>
    <w:p w14:paraId="0DA288EE" w14:textId="457E6F40" w:rsidR="005E5BB6" w:rsidRPr="005E5BB6" w:rsidRDefault="005E5BB6" w:rsidP="0AD49150">
      <w:pPr>
        <w:numPr>
          <w:ilvl w:val="0"/>
          <w:numId w:val="2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Clicar em </w:t>
      </w:r>
      <w:r w:rsidRPr="0AD49150">
        <w:rPr>
          <w:rFonts w:ascii="Poppins" w:hAnsi="Poppins" w:cs="Poppins"/>
          <w:b/>
          <w:bCs/>
        </w:rPr>
        <w:t>Login</w:t>
      </w:r>
      <w:r w:rsidRPr="0AD49150">
        <w:rPr>
          <w:rFonts w:ascii="Poppins" w:hAnsi="Poppins" w:cs="Poppins"/>
        </w:rPr>
        <w:t xml:space="preserve"> no cabeçalho</w:t>
      </w:r>
      <w:r w:rsidR="24514502" w:rsidRPr="0AD49150">
        <w:rPr>
          <w:rFonts w:ascii="Poppins" w:hAnsi="Poppins" w:cs="Poppins"/>
        </w:rPr>
        <w:t>.</w:t>
      </w:r>
    </w:p>
    <w:p w14:paraId="2F6BC44A" w14:textId="7DFBC918" w:rsidR="005E5BB6" w:rsidRPr="005E5BB6" w:rsidRDefault="005E5BB6" w:rsidP="0AD49150">
      <w:pPr>
        <w:numPr>
          <w:ilvl w:val="0"/>
          <w:numId w:val="2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Nenhuma ação é executada</w:t>
      </w:r>
      <w:r w:rsidR="0736FC1D" w:rsidRPr="0AD49150">
        <w:rPr>
          <w:rFonts w:ascii="Poppins" w:hAnsi="Poppins" w:cs="Poppins"/>
        </w:rPr>
        <w:t>.</w:t>
      </w:r>
    </w:p>
    <w:p w14:paraId="33523E86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54561CB4" w14:textId="28E34EC9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lastRenderedPageBreak/>
        <w:t>Comportamento esperado</w:t>
      </w:r>
      <w:r>
        <w:br/>
      </w:r>
      <w:r w:rsidRPr="0AD49150">
        <w:rPr>
          <w:rFonts w:ascii="Poppins" w:hAnsi="Poppins" w:cs="Poppins"/>
        </w:rPr>
        <w:t>Abrir modal de autenticação.</w:t>
      </w:r>
    </w:p>
    <w:p w14:paraId="1FDAB772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06980CB8" w14:textId="75357BC9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Evidências</w:t>
      </w:r>
      <w:r>
        <w:br/>
      </w:r>
      <w:r w:rsidRPr="0AD49150">
        <w:rPr>
          <w:rFonts w:ascii="Poppins" w:hAnsi="Poppins" w:cs="Poppins"/>
        </w:rPr>
        <w:t>Prints, erro de console, GIF curto (se possível).</w:t>
      </w:r>
    </w:p>
    <w:p w14:paraId="68CCADBC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122CB4D4" w14:textId="24BC59C5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Ambiente</w:t>
      </w:r>
    </w:p>
    <w:p w14:paraId="5821F584" w14:textId="1D88FB7E" w:rsidR="005E5BB6" w:rsidRPr="005E5BB6" w:rsidRDefault="005E5BB6" w:rsidP="0AD49150">
      <w:pPr>
        <w:numPr>
          <w:ilvl w:val="0"/>
          <w:numId w:val="3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Navegador/versão</w:t>
      </w:r>
      <w:r w:rsidR="40483C5A" w:rsidRPr="0AD49150">
        <w:rPr>
          <w:rFonts w:ascii="Poppins" w:hAnsi="Poppins" w:cs="Poppins"/>
        </w:rPr>
        <w:t>.</w:t>
      </w:r>
    </w:p>
    <w:p w14:paraId="29D4B441" w14:textId="6F1C0375" w:rsidR="005E5BB6" w:rsidRPr="005E5BB6" w:rsidRDefault="005E5BB6" w:rsidP="0AD49150">
      <w:pPr>
        <w:numPr>
          <w:ilvl w:val="0"/>
          <w:numId w:val="3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Sistema operacional</w:t>
      </w:r>
      <w:r w:rsidR="7F1F9141" w:rsidRPr="0AD49150">
        <w:rPr>
          <w:rFonts w:ascii="Poppins" w:hAnsi="Poppins" w:cs="Poppins"/>
        </w:rPr>
        <w:t>.</w:t>
      </w:r>
    </w:p>
    <w:p w14:paraId="6013D949" w14:textId="781264B2" w:rsidR="005E5BB6" w:rsidRPr="005E5BB6" w:rsidRDefault="005E5BB6" w:rsidP="0AD49150">
      <w:pPr>
        <w:numPr>
          <w:ilvl w:val="0"/>
          <w:numId w:val="3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Dispositivo</w:t>
      </w:r>
      <w:r w:rsidR="5B4DA4C5" w:rsidRPr="0AD49150">
        <w:rPr>
          <w:rFonts w:ascii="Poppins" w:hAnsi="Poppins" w:cs="Poppins"/>
        </w:rPr>
        <w:t>.</w:t>
      </w:r>
    </w:p>
    <w:p w14:paraId="0ADC2A44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74839DC8" w14:textId="0F31F6F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Impacto</w:t>
      </w:r>
      <w:r>
        <w:br/>
      </w:r>
      <w:r w:rsidRPr="0AD49150">
        <w:rPr>
          <w:rFonts w:ascii="Poppins" w:hAnsi="Poppins" w:cs="Poppins"/>
        </w:rPr>
        <w:t>Alto — bloqueia acesso.</w:t>
      </w:r>
    </w:p>
    <w:p w14:paraId="3614BC4C" w14:textId="77777777" w:rsidR="00F81570" w:rsidRDefault="00F81570" w:rsidP="0AD49150">
      <w:pPr>
        <w:rPr>
          <w:rFonts w:ascii="Poppins" w:hAnsi="Poppins" w:cs="Poppins"/>
        </w:rPr>
      </w:pPr>
    </w:p>
    <w:p w14:paraId="23B0E87B" w14:textId="346C3407" w:rsidR="005E5BB6" w:rsidRPr="005E5BB6" w:rsidRDefault="005E5BB6" w:rsidP="0AD49150">
      <w:pPr>
        <w:rPr>
          <w:rFonts w:ascii="Poppins" w:hAnsi="Poppins" w:cs="Poppins"/>
          <w:b/>
          <w:bCs/>
        </w:rPr>
      </w:pPr>
      <w:proofErr w:type="spellStart"/>
      <w:r w:rsidRPr="0AD49150">
        <w:rPr>
          <w:rFonts w:ascii="Poppins" w:hAnsi="Poppins" w:cs="Poppins"/>
          <w:b/>
          <w:bCs/>
        </w:rPr>
        <w:t>Issue</w:t>
      </w:r>
      <w:proofErr w:type="spellEnd"/>
      <w:r w:rsidRPr="0AD49150">
        <w:rPr>
          <w:rFonts w:ascii="Poppins" w:hAnsi="Poppins" w:cs="Poppins"/>
          <w:b/>
          <w:bCs/>
        </w:rPr>
        <w:t xml:space="preserve"> 2 — </w:t>
      </w:r>
      <w:proofErr w:type="spellStart"/>
      <w:r w:rsidRPr="0AD49150">
        <w:rPr>
          <w:rFonts w:ascii="Poppins" w:hAnsi="Poppins" w:cs="Poppins"/>
          <w:b/>
          <w:bCs/>
        </w:rPr>
        <w:t>Feature</w:t>
      </w:r>
      <w:proofErr w:type="spellEnd"/>
      <w:r w:rsidRPr="0AD49150">
        <w:rPr>
          <w:rFonts w:ascii="Poppins" w:hAnsi="Poppins" w:cs="Poppins"/>
          <w:b/>
          <w:bCs/>
        </w:rPr>
        <w:t xml:space="preserve"> </w:t>
      </w:r>
      <w:proofErr w:type="spellStart"/>
      <w:r w:rsidRPr="0AD49150">
        <w:rPr>
          <w:rFonts w:ascii="Poppins" w:hAnsi="Poppins" w:cs="Poppins"/>
          <w:b/>
          <w:bCs/>
        </w:rPr>
        <w:t>request</w:t>
      </w:r>
      <w:proofErr w:type="spellEnd"/>
      <w:r w:rsidRPr="0AD49150">
        <w:rPr>
          <w:rFonts w:ascii="Poppins" w:hAnsi="Poppins" w:cs="Poppins"/>
          <w:b/>
          <w:bCs/>
        </w:rPr>
        <w:t xml:space="preserve"> (marcar </w:t>
      </w:r>
      <w:proofErr w:type="spellStart"/>
      <w:r w:rsidRPr="0AD49150">
        <w:rPr>
          <w:rFonts w:ascii="Poppins" w:hAnsi="Poppins" w:cs="Poppins"/>
          <w:b/>
          <w:bCs/>
        </w:rPr>
        <w:t>enhancement</w:t>
      </w:r>
      <w:proofErr w:type="spellEnd"/>
      <w:r w:rsidRPr="0AD49150">
        <w:rPr>
          <w:rFonts w:ascii="Poppins" w:hAnsi="Poppins" w:cs="Poppins"/>
          <w:b/>
          <w:bCs/>
        </w:rPr>
        <w:t>)</w:t>
      </w:r>
    </w:p>
    <w:p w14:paraId="3F1E8FC4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0A3658A9" w14:textId="77777777" w:rsidR="00F81570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t>Título:</w:t>
      </w:r>
      <w:r w:rsidRPr="0AD49150">
        <w:rPr>
          <w:rFonts w:ascii="Poppins" w:hAnsi="Poppins" w:cs="Poppins"/>
        </w:rPr>
        <w:t xml:space="preserve"> Adicionar </w:t>
      </w:r>
      <w:r w:rsidRPr="0AD49150">
        <w:rPr>
          <w:rFonts w:ascii="Poppins" w:hAnsi="Poppins" w:cs="Poppins"/>
          <w:b/>
          <w:bCs/>
        </w:rPr>
        <w:t>modo escuro</w:t>
      </w:r>
      <w:r>
        <w:br/>
      </w:r>
    </w:p>
    <w:p w14:paraId="54D38415" w14:textId="127E169E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Motivação</w:t>
      </w:r>
      <w:r>
        <w:br/>
      </w:r>
      <w:r w:rsidRPr="0AD49150">
        <w:rPr>
          <w:rFonts w:ascii="Poppins" w:hAnsi="Poppins" w:cs="Poppins"/>
        </w:rPr>
        <w:t>Conforto visual e preferência do usuário.</w:t>
      </w:r>
    </w:p>
    <w:p w14:paraId="66DC15D2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517F0BD2" w14:textId="61F3F3C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Proposta</w:t>
      </w:r>
    </w:p>
    <w:p w14:paraId="11F54A3D" w14:textId="3DDAB636" w:rsidR="005E5BB6" w:rsidRPr="005E5BB6" w:rsidRDefault="005E5BB6" w:rsidP="0AD49150">
      <w:pPr>
        <w:numPr>
          <w:ilvl w:val="0"/>
          <w:numId w:val="4"/>
        </w:num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Toggle</w:t>
      </w:r>
      <w:proofErr w:type="spellEnd"/>
      <w:r w:rsidRPr="0AD49150">
        <w:rPr>
          <w:rFonts w:ascii="Poppins" w:hAnsi="Poppins" w:cs="Poppins"/>
        </w:rPr>
        <w:t xml:space="preserve"> no header</w:t>
      </w:r>
      <w:r w:rsidR="2006D91B" w:rsidRPr="0AD49150">
        <w:rPr>
          <w:rFonts w:ascii="Poppins" w:hAnsi="Poppins" w:cs="Poppins"/>
        </w:rPr>
        <w:t>.</w:t>
      </w:r>
    </w:p>
    <w:p w14:paraId="0A2DBC90" w14:textId="4CF9B5E0" w:rsidR="005E5BB6" w:rsidRPr="005E5BB6" w:rsidRDefault="005E5BB6" w:rsidP="0AD49150">
      <w:pPr>
        <w:numPr>
          <w:ilvl w:val="0"/>
          <w:numId w:val="4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Preferência em </w:t>
      </w:r>
      <w:proofErr w:type="spellStart"/>
      <w:r w:rsidRPr="0AD49150">
        <w:rPr>
          <w:rFonts w:ascii="Poppins" w:hAnsi="Poppins" w:cs="Poppins"/>
        </w:rPr>
        <w:t>localStorage</w:t>
      </w:r>
      <w:proofErr w:type="spellEnd"/>
      <w:r w:rsidR="2DA7D16A" w:rsidRPr="0AD49150">
        <w:rPr>
          <w:rFonts w:ascii="Poppins" w:hAnsi="Poppins" w:cs="Poppins"/>
        </w:rPr>
        <w:t>.</w:t>
      </w:r>
    </w:p>
    <w:p w14:paraId="17A78ED9" w14:textId="6E03C66F" w:rsidR="005E5BB6" w:rsidRPr="005E5BB6" w:rsidRDefault="005E5BB6" w:rsidP="0AD49150">
      <w:pPr>
        <w:numPr>
          <w:ilvl w:val="0"/>
          <w:numId w:val="4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Cores via CSS </w:t>
      </w:r>
      <w:proofErr w:type="spellStart"/>
      <w:r w:rsidRPr="0AD49150">
        <w:rPr>
          <w:rFonts w:ascii="Poppins" w:hAnsi="Poppins" w:cs="Poppins"/>
        </w:rPr>
        <w:t>variables</w:t>
      </w:r>
      <w:proofErr w:type="spellEnd"/>
      <w:r w:rsidRPr="0AD49150">
        <w:rPr>
          <w:rFonts w:ascii="Poppins" w:hAnsi="Poppins" w:cs="Poppins"/>
        </w:rPr>
        <w:t>, respeitando contraste</w:t>
      </w:r>
      <w:r w:rsidR="58AF23FB" w:rsidRPr="0AD49150">
        <w:rPr>
          <w:rFonts w:ascii="Poppins" w:hAnsi="Poppins" w:cs="Poppins"/>
        </w:rPr>
        <w:t>.</w:t>
      </w:r>
    </w:p>
    <w:p w14:paraId="7CBE0FF1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121FC698" w14:textId="243E1526" w:rsidR="005E5BB6" w:rsidRPr="005E5BB6" w:rsidRDefault="005E5BB6" w:rsidP="0AD49150">
      <w:p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  <w:b/>
          <w:bCs/>
        </w:rPr>
        <w:t>Mockup</w:t>
      </w:r>
      <w:proofErr w:type="spellEnd"/>
      <w:r>
        <w:br/>
      </w:r>
      <w:r w:rsidRPr="0AD49150">
        <w:rPr>
          <w:rFonts w:ascii="Poppins" w:hAnsi="Poppins" w:cs="Poppins"/>
        </w:rPr>
        <w:t>Descrição ou imagem.</w:t>
      </w:r>
    </w:p>
    <w:p w14:paraId="68126BB1" w14:textId="51BB10AE" w:rsidR="005E5BB6" w:rsidRPr="005E5BB6" w:rsidRDefault="005E5BB6" w:rsidP="0AD49150">
      <w:pPr>
        <w:rPr>
          <w:rFonts w:ascii="Poppins" w:hAnsi="Poppins" w:cs="Poppins"/>
        </w:rPr>
      </w:pPr>
    </w:p>
    <w:p w14:paraId="25BA412A" w14:textId="22769926" w:rsidR="005E5BB6" w:rsidRPr="005E5BB6" w:rsidRDefault="005E5BB6" w:rsidP="0AD49150">
      <w:pPr>
        <w:rPr>
          <w:rFonts w:ascii="Poppins" w:hAnsi="Poppins" w:cs="Poppins"/>
          <w:b/>
          <w:bCs/>
        </w:rPr>
      </w:pPr>
      <w:proofErr w:type="spellStart"/>
      <w:r w:rsidRPr="0AD49150">
        <w:rPr>
          <w:rFonts w:ascii="Poppins" w:hAnsi="Poppins" w:cs="Poppins"/>
          <w:b/>
          <w:bCs/>
        </w:rPr>
        <w:t>Issue</w:t>
      </w:r>
      <w:proofErr w:type="spellEnd"/>
      <w:r w:rsidRPr="0AD49150">
        <w:rPr>
          <w:rFonts w:ascii="Poppins" w:hAnsi="Poppins" w:cs="Poppins"/>
          <w:b/>
          <w:bCs/>
        </w:rPr>
        <w:t xml:space="preserve"> 3 — Pergunta/Ajuda (marcar </w:t>
      </w:r>
      <w:proofErr w:type="spellStart"/>
      <w:r w:rsidRPr="0AD49150">
        <w:rPr>
          <w:rFonts w:ascii="Poppins" w:hAnsi="Poppins" w:cs="Poppins"/>
          <w:b/>
          <w:bCs/>
        </w:rPr>
        <w:t>question</w:t>
      </w:r>
      <w:proofErr w:type="spellEnd"/>
      <w:r w:rsidRPr="0AD49150">
        <w:rPr>
          <w:rFonts w:ascii="Poppins" w:hAnsi="Poppins" w:cs="Poppins"/>
          <w:b/>
          <w:bCs/>
        </w:rPr>
        <w:t>)</w:t>
      </w:r>
    </w:p>
    <w:p w14:paraId="0ECFD224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5DB150CD" w14:textId="77777777" w:rsidR="00F81570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t>Título:</w:t>
      </w:r>
      <w:r w:rsidRPr="0AD49150">
        <w:rPr>
          <w:rFonts w:ascii="Poppins" w:hAnsi="Poppins" w:cs="Poppins"/>
        </w:rPr>
        <w:t xml:space="preserve"> Como configurar ambiente de desenvolvimento?</w:t>
      </w:r>
      <w:r>
        <w:br/>
      </w:r>
    </w:p>
    <w:p w14:paraId="7562B641" w14:textId="55BD63FA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O que já tentei</w:t>
      </w:r>
    </w:p>
    <w:p w14:paraId="66F6DF2F" w14:textId="06DED644" w:rsidR="005E5BB6" w:rsidRPr="005E5BB6" w:rsidRDefault="005E5BB6" w:rsidP="0AD49150">
      <w:pPr>
        <w:numPr>
          <w:ilvl w:val="0"/>
          <w:numId w:val="5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Li o README</w:t>
      </w:r>
      <w:r w:rsidR="223F934F" w:rsidRPr="0AD49150">
        <w:rPr>
          <w:rFonts w:ascii="Poppins" w:hAnsi="Poppins" w:cs="Poppins"/>
        </w:rPr>
        <w:t>.</w:t>
      </w:r>
    </w:p>
    <w:p w14:paraId="27DD0CC8" w14:textId="681807FE" w:rsidR="005E5BB6" w:rsidRPr="005E5BB6" w:rsidRDefault="005E5BB6" w:rsidP="0AD49150">
      <w:pPr>
        <w:numPr>
          <w:ilvl w:val="0"/>
          <w:numId w:val="5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Instalei dependências</w:t>
      </w:r>
      <w:r w:rsidR="45529CCA" w:rsidRPr="0AD49150">
        <w:rPr>
          <w:rFonts w:ascii="Poppins" w:hAnsi="Poppins" w:cs="Poppins"/>
        </w:rPr>
        <w:t>.</w:t>
      </w:r>
    </w:p>
    <w:p w14:paraId="66400E0D" w14:textId="3C7B262F" w:rsidR="005E5BB6" w:rsidRPr="005E5BB6" w:rsidRDefault="005E5BB6" w:rsidP="0AD49150">
      <w:pPr>
        <w:numPr>
          <w:ilvl w:val="0"/>
          <w:numId w:val="5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Rodei </w:t>
      </w:r>
      <w:proofErr w:type="spellStart"/>
      <w:r w:rsidRPr="0AD49150">
        <w:rPr>
          <w:rFonts w:ascii="Poppins" w:hAnsi="Poppins" w:cs="Poppins"/>
        </w:rPr>
        <w:t>npm</w:t>
      </w:r>
      <w:proofErr w:type="spellEnd"/>
      <w:r w:rsidRPr="0AD49150">
        <w:rPr>
          <w:rFonts w:ascii="Poppins" w:hAnsi="Poppins" w:cs="Poppins"/>
        </w:rPr>
        <w:t xml:space="preserve"> </w:t>
      </w:r>
      <w:proofErr w:type="spellStart"/>
      <w:r w:rsidRPr="0AD49150">
        <w:rPr>
          <w:rFonts w:ascii="Poppins" w:hAnsi="Poppins" w:cs="Poppins"/>
        </w:rPr>
        <w:t>install</w:t>
      </w:r>
      <w:proofErr w:type="spellEnd"/>
      <w:r w:rsidR="629F8505" w:rsidRPr="0AD49150">
        <w:rPr>
          <w:rFonts w:ascii="Poppins" w:hAnsi="Poppins" w:cs="Poppins"/>
        </w:rPr>
        <w:t>.</w:t>
      </w:r>
    </w:p>
    <w:p w14:paraId="19930C3B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4267E7CF" w14:textId="73A1B83D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lastRenderedPageBreak/>
        <w:t>Erro encontrado</w:t>
      </w:r>
      <w:r>
        <w:br/>
      </w:r>
      <w:proofErr w:type="spellStart"/>
      <w:r w:rsidRPr="0AD49150">
        <w:rPr>
          <w:rFonts w:ascii="Poppins" w:hAnsi="Poppins" w:cs="Poppins"/>
        </w:rPr>
        <w:t>Cannot</w:t>
      </w:r>
      <w:proofErr w:type="spellEnd"/>
      <w:r w:rsidRPr="0AD49150">
        <w:rPr>
          <w:rFonts w:ascii="Poppins" w:hAnsi="Poppins" w:cs="Poppins"/>
        </w:rPr>
        <w:t xml:space="preserve"> </w:t>
      </w:r>
      <w:proofErr w:type="spellStart"/>
      <w:r w:rsidRPr="0AD49150">
        <w:rPr>
          <w:rFonts w:ascii="Poppins" w:hAnsi="Poppins" w:cs="Poppins"/>
        </w:rPr>
        <w:t>find</w:t>
      </w:r>
      <w:proofErr w:type="spellEnd"/>
      <w:r w:rsidRPr="0AD49150">
        <w:rPr>
          <w:rFonts w:ascii="Poppins" w:hAnsi="Poppins" w:cs="Poppins"/>
        </w:rPr>
        <w:t xml:space="preserve"> module </w:t>
      </w:r>
      <w:r w:rsidR="0A6F1158" w:rsidRPr="0AD49150">
        <w:rPr>
          <w:rFonts w:ascii="Poppins" w:hAnsi="Poppins" w:cs="Poppins"/>
        </w:rPr>
        <w:t>’</w:t>
      </w:r>
      <w:proofErr w:type="spellStart"/>
      <w:r w:rsidRPr="0AD49150">
        <w:rPr>
          <w:rFonts w:ascii="Poppins" w:hAnsi="Poppins" w:cs="Poppins"/>
        </w:rPr>
        <w:t>express</w:t>
      </w:r>
      <w:proofErr w:type="spellEnd"/>
      <w:r w:rsidR="7A41FCB6" w:rsidRPr="0AD49150">
        <w:rPr>
          <w:rFonts w:ascii="Poppins" w:hAnsi="Poppins" w:cs="Poppins"/>
        </w:rPr>
        <w:t>’</w:t>
      </w:r>
      <w:r w:rsidR="78D2EC81" w:rsidRPr="0AD49150">
        <w:rPr>
          <w:rFonts w:ascii="Poppins" w:hAnsi="Poppins" w:cs="Poppins"/>
        </w:rPr>
        <w:t>.</w:t>
      </w:r>
    </w:p>
    <w:p w14:paraId="3C2E518F" w14:textId="77777777" w:rsidR="00F81570" w:rsidRDefault="00F81570" w:rsidP="0AD49150">
      <w:pPr>
        <w:rPr>
          <w:rFonts w:ascii="Poppins" w:hAnsi="Poppins" w:cs="Poppins"/>
          <w:b/>
          <w:bCs/>
        </w:rPr>
      </w:pPr>
    </w:p>
    <w:p w14:paraId="2734B6EF" w14:textId="3948E2B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Informações</w:t>
      </w:r>
      <w:r>
        <w:br/>
      </w:r>
      <w:r w:rsidRPr="0AD49150">
        <w:rPr>
          <w:rFonts w:ascii="Poppins" w:hAnsi="Poppins" w:cs="Poppins"/>
        </w:rPr>
        <w:t xml:space="preserve">Versão do Node e </w:t>
      </w:r>
      <w:proofErr w:type="spellStart"/>
      <w:r w:rsidRPr="0AD49150">
        <w:rPr>
          <w:rFonts w:ascii="Poppins" w:hAnsi="Poppins" w:cs="Poppins"/>
        </w:rPr>
        <w:t>npm</w:t>
      </w:r>
      <w:proofErr w:type="spellEnd"/>
      <w:r w:rsidRPr="0AD49150">
        <w:rPr>
          <w:rFonts w:ascii="Poppins" w:hAnsi="Poppins" w:cs="Poppins"/>
        </w:rPr>
        <w:t>.</w:t>
      </w:r>
    </w:p>
    <w:p w14:paraId="7B85637B" w14:textId="77777777" w:rsidR="005E5BB6" w:rsidRDefault="005E5BB6" w:rsidP="0AD49150">
      <w:pPr>
        <w:rPr>
          <w:rFonts w:ascii="Poppins" w:hAnsi="Poppins" w:cs="Poppins"/>
          <w:b/>
          <w:bCs/>
        </w:rPr>
      </w:pPr>
    </w:p>
    <w:p w14:paraId="2C5AB449" w14:textId="1E25E271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Observação:</w:t>
      </w:r>
      <w:r w:rsidRPr="0AD49150">
        <w:rPr>
          <w:rFonts w:ascii="Poppins" w:hAnsi="Poppins" w:cs="Poppins"/>
        </w:rPr>
        <w:t xml:space="preserve"> adapte os textos às </w:t>
      </w:r>
      <w:r w:rsidRPr="0AD49150">
        <w:rPr>
          <w:rFonts w:ascii="Poppins" w:hAnsi="Poppins" w:cs="Poppins"/>
          <w:b/>
          <w:bCs/>
        </w:rPr>
        <w:t>tecnologias reais</w:t>
      </w:r>
      <w:r w:rsidRPr="0AD49150">
        <w:rPr>
          <w:rFonts w:ascii="Poppins" w:hAnsi="Poppins" w:cs="Poppins"/>
        </w:rPr>
        <w:t xml:space="preserve"> do seu repositório. Se não </w:t>
      </w:r>
      <w:proofErr w:type="gramStart"/>
      <w:r w:rsidR="2FB4476A" w:rsidRPr="0AD49150">
        <w:rPr>
          <w:rFonts w:ascii="Poppins" w:hAnsi="Poppins" w:cs="Poppins"/>
        </w:rPr>
        <w:t>for</w:t>
      </w:r>
      <w:r w:rsidRPr="0AD49150">
        <w:rPr>
          <w:rFonts w:ascii="Poppins" w:hAnsi="Poppins" w:cs="Poppins"/>
        </w:rPr>
        <w:t xml:space="preserve"> Node</w:t>
      </w:r>
      <w:proofErr w:type="gramEnd"/>
      <w:r w:rsidRPr="0AD49150">
        <w:rPr>
          <w:rFonts w:ascii="Poppins" w:hAnsi="Poppins" w:cs="Poppins"/>
        </w:rPr>
        <w:t xml:space="preserve">, troque os exemplos de erro/comandos pelo </w:t>
      </w:r>
      <w:proofErr w:type="spellStart"/>
      <w:r w:rsidRPr="0AD49150">
        <w:rPr>
          <w:rFonts w:ascii="Poppins" w:hAnsi="Poppins" w:cs="Poppins"/>
        </w:rPr>
        <w:t>stack</w:t>
      </w:r>
      <w:proofErr w:type="spellEnd"/>
      <w:r w:rsidRPr="0AD49150">
        <w:rPr>
          <w:rFonts w:ascii="Poppins" w:hAnsi="Poppins" w:cs="Poppins"/>
        </w:rPr>
        <w:t xml:space="preserve"> correto.</w:t>
      </w:r>
    </w:p>
    <w:p w14:paraId="2EC3169C" w14:textId="107BBD6E" w:rsidR="005E5BB6" w:rsidRPr="005E5BB6" w:rsidRDefault="005E5BB6" w:rsidP="0AD49150">
      <w:pPr>
        <w:rPr>
          <w:rFonts w:ascii="Poppins" w:hAnsi="Poppins" w:cs="Poppins"/>
        </w:rPr>
      </w:pPr>
    </w:p>
    <w:p w14:paraId="70317541" w14:textId="77777777" w:rsidR="00F81570" w:rsidRDefault="00F81570" w:rsidP="0AD49150">
      <w:pPr>
        <w:pBdr>
          <w:bottom w:val="single" w:sz="4" w:space="1" w:color="auto"/>
        </w:pBdr>
        <w:rPr>
          <w:rFonts w:ascii="Poppins" w:hAnsi="Poppins" w:cs="Poppins"/>
          <w:b/>
          <w:bCs/>
        </w:rPr>
      </w:pPr>
    </w:p>
    <w:p w14:paraId="6BA36C56" w14:textId="77777777" w:rsidR="007A4A06" w:rsidRDefault="007A4A06" w:rsidP="0AD49150">
      <w:pPr>
        <w:rPr>
          <w:rFonts w:ascii="Poppins" w:hAnsi="Poppins" w:cs="Poppins"/>
          <w:b/>
          <w:bCs/>
        </w:rPr>
      </w:pPr>
    </w:p>
    <w:p w14:paraId="0D471A18" w14:textId="67C0D475" w:rsidR="005E5BB6" w:rsidRP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t xml:space="preserve">Exercício 2 — Respondendo e gerenciando </w:t>
      </w:r>
      <w:proofErr w:type="spellStart"/>
      <w:r w:rsidRPr="0AD49150">
        <w:rPr>
          <w:rFonts w:ascii="Poppins" w:hAnsi="Poppins" w:cs="Poppins"/>
          <w:b/>
          <w:bCs/>
        </w:rPr>
        <w:t>issues</w:t>
      </w:r>
      <w:proofErr w:type="spellEnd"/>
    </w:p>
    <w:p w14:paraId="2270C2EB" w14:textId="77777777" w:rsidR="005E5BB6" w:rsidRDefault="005E5BB6" w:rsidP="0AD49150">
      <w:pPr>
        <w:rPr>
          <w:rFonts w:ascii="Poppins" w:hAnsi="Poppins" w:cs="Poppins"/>
          <w:b/>
          <w:bCs/>
        </w:rPr>
      </w:pPr>
    </w:p>
    <w:p w14:paraId="7BC0BFC4" w14:textId="7726B16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Pessoa B (</w:t>
      </w:r>
      <w:proofErr w:type="spellStart"/>
      <w:r w:rsidRPr="0AD49150">
        <w:rPr>
          <w:rFonts w:ascii="Poppins" w:hAnsi="Poppins" w:cs="Poppins"/>
          <w:b/>
          <w:bCs/>
        </w:rPr>
        <w:t>Developer</w:t>
      </w:r>
      <w:proofErr w:type="spellEnd"/>
      <w:r w:rsidRPr="0AD49150">
        <w:rPr>
          <w:rFonts w:ascii="Poppins" w:hAnsi="Poppins" w:cs="Poppins"/>
          <w:b/>
          <w:bCs/>
        </w:rPr>
        <w:t xml:space="preserve">) responde nas 3 </w:t>
      </w:r>
      <w:proofErr w:type="spellStart"/>
      <w:r w:rsidRPr="0AD49150">
        <w:rPr>
          <w:rFonts w:ascii="Poppins" w:hAnsi="Poppins" w:cs="Poppins"/>
          <w:b/>
          <w:bCs/>
        </w:rPr>
        <w:t>issues</w:t>
      </w:r>
      <w:proofErr w:type="spellEnd"/>
      <w:r w:rsidRPr="0AD49150">
        <w:rPr>
          <w:rFonts w:ascii="Poppins" w:hAnsi="Poppins" w:cs="Poppins"/>
          <w:b/>
          <w:bCs/>
        </w:rPr>
        <w:t xml:space="preserve"> e organiza:</w:t>
      </w:r>
    </w:p>
    <w:p w14:paraId="2C89B31F" w14:textId="77777777" w:rsidR="005E5BB6" w:rsidRPr="005E5BB6" w:rsidRDefault="005E5BB6" w:rsidP="0AD49150">
      <w:pPr>
        <w:numPr>
          <w:ilvl w:val="0"/>
          <w:numId w:val="6"/>
        </w:num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 xml:space="preserve">Bug </w:t>
      </w:r>
      <w:proofErr w:type="spellStart"/>
      <w:r w:rsidRPr="0AD49150">
        <w:rPr>
          <w:rFonts w:ascii="Poppins" w:hAnsi="Poppins" w:cs="Poppins"/>
          <w:b/>
          <w:bCs/>
        </w:rPr>
        <w:t>report</w:t>
      </w:r>
      <w:proofErr w:type="spellEnd"/>
    </w:p>
    <w:p w14:paraId="2058A767" w14:textId="77777777" w:rsidR="005E5BB6" w:rsidRDefault="005E5BB6" w:rsidP="0AD49150">
      <w:pPr>
        <w:rPr>
          <w:rFonts w:ascii="Poppins" w:hAnsi="Poppins" w:cs="Poppins"/>
        </w:rPr>
      </w:pPr>
    </w:p>
    <w:p w14:paraId="15B540B5" w14:textId="77777777" w:rsid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</w:rPr>
        <w:t>Obrigado por reportar! Consegui reproduzir.</w:t>
      </w:r>
      <w:r>
        <w:br/>
      </w:r>
    </w:p>
    <w:p w14:paraId="39A97BE9" w14:textId="041ADDA2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Análise inicial</w:t>
      </w:r>
    </w:p>
    <w:p w14:paraId="360376B5" w14:textId="27597790" w:rsidR="005E5BB6" w:rsidRPr="009E7ADB" w:rsidRDefault="005E5BB6" w:rsidP="0AD49150">
      <w:pPr>
        <w:pStyle w:val="PargrafodaLista"/>
        <w:numPr>
          <w:ilvl w:val="1"/>
          <w:numId w:val="13"/>
        </w:num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Handler</w:t>
      </w:r>
      <w:proofErr w:type="spellEnd"/>
      <w:r w:rsidRPr="0AD49150">
        <w:rPr>
          <w:rFonts w:ascii="Poppins" w:hAnsi="Poppins" w:cs="Poppins"/>
        </w:rPr>
        <w:t xml:space="preserve"> do clique não está ligado ao botão (erro no seletor)</w:t>
      </w:r>
      <w:r w:rsidR="4A5BE775" w:rsidRPr="0AD49150">
        <w:rPr>
          <w:rFonts w:ascii="Poppins" w:hAnsi="Poppins" w:cs="Poppins"/>
        </w:rPr>
        <w:t>.</w:t>
      </w:r>
    </w:p>
    <w:p w14:paraId="3DEDC828" w14:textId="77777777" w:rsidR="005E5BB6" w:rsidRPr="009E7ADB" w:rsidRDefault="005E5BB6" w:rsidP="0AD49150">
      <w:pPr>
        <w:pStyle w:val="PargrafodaLista"/>
        <w:numPr>
          <w:ilvl w:val="1"/>
          <w:numId w:val="13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Console mostra </w:t>
      </w:r>
      <w:proofErr w:type="spellStart"/>
      <w:r w:rsidRPr="0AD49150">
        <w:rPr>
          <w:rFonts w:ascii="Poppins" w:hAnsi="Poppins" w:cs="Poppins"/>
        </w:rPr>
        <w:t>TypeError</w:t>
      </w:r>
      <w:proofErr w:type="spellEnd"/>
      <w:r w:rsidRPr="0AD49150">
        <w:rPr>
          <w:rFonts w:ascii="Poppins" w:hAnsi="Poppins" w:cs="Poppins"/>
        </w:rPr>
        <w:t>: ...</w:t>
      </w:r>
      <w:r>
        <w:br/>
      </w:r>
      <w:r w:rsidRPr="0AD49150">
        <w:rPr>
          <w:rFonts w:ascii="Poppins" w:hAnsi="Poppins" w:cs="Poppins"/>
          <w:b/>
          <w:bCs/>
        </w:rPr>
        <w:t>Ação</w:t>
      </w:r>
    </w:p>
    <w:p w14:paraId="66248E88" w14:textId="77777777" w:rsidR="005E5BB6" w:rsidRPr="009E7ADB" w:rsidRDefault="005E5BB6" w:rsidP="0AD49150">
      <w:pPr>
        <w:pStyle w:val="PargrafodaLista"/>
        <w:numPr>
          <w:ilvl w:val="1"/>
          <w:numId w:val="13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Criarei a </w:t>
      </w:r>
      <w:proofErr w:type="spellStart"/>
      <w:r w:rsidRPr="006807CC">
        <w:rPr>
          <w:rFonts w:ascii="Poppins" w:hAnsi="Poppins" w:cs="Poppins"/>
        </w:rPr>
        <w:t>branch</w:t>
      </w:r>
      <w:proofErr w:type="spellEnd"/>
      <w:r w:rsidRPr="0AD49150">
        <w:rPr>
          <w:rFonts w:ascii="Poppins" w:hAnsi="Poppins" w:cs="Poppins"/>
        </w:rPr>
        <w:t xml:space="preserve"> </w:t>
      </w:r>
      <w:proofErr w:type="spellStart"/>
      <w:r w:rsidRPr="0AD49150">
        <w:rPr>
          <w:rFonts w:ascii="Poppins" w:hAnsi="Poppins" w:cs="Poppins"/>
        </w:rPr>
        <w:t>fix</w:t>
      </w:r>
      <w:proofErr w:type="spellEnd"/>
      <w:r w:rsidRPr="0AD49150">
        <w:rPr>
          <w:rFonts w:ascii="Poppins" w:hAnsi="Poppins" w:cs="Poppins"/>
        </w:rPr>
        <w:t>/</w:t>
      </w:r>
      <w:proofErr w:type="spellStart"/>
      <w:r w:rsidRPr="0AD49150">
        <w:rPr>
          <w:rFonts w:ascii="Poppins" w:hAnsi="Poppins" w:cs="Poppins"/>
        </w:rPr>
        <w:t>login-button</w:t>
      </w:r>
      <w:proofErr w:type="spellEnd"/>
      <w:r w:rsidRPr="0AD49150">
        <w:rPr>
          <w:rFonts w:ascii="Poppins" w:hAnsi="Poppins" w:cs="Poppins"/>
        </w:rPr>
        <w:t xml:space="preserve">. Abrirei PR referenciando </w:t>
      </w:r>
      <w:proofErr w:type="spellStart"/>
      <w:r w:rsidRPr="0AD49150">
        <w:rPr>
          <w:rFonts w:ascii="Poppins" w:hAnsi="Poppins" w:cs="Poppins"/>
        </w:rPr>
        <w:t>esta</w:t>
      </w:r>
      <w:proofErr w:type="spellEnd"/>
      <w:r w:rsidRPr="0AD49150">
        <w:rPr>
          <w:rFonts w:ascii="Poppins" w:hAnsi="Poppins" w:cs="Poppins"/>
        </w:rPr>
        <w:t xml:space="preserve"> </w:t>
      </w:r>
      <w:proofErr w:type="spellStart"/>
      <w:r w:rsidRPr="0AD49150">
        <w:rPr>
          <w:rFonts w:ascii="Poppins" w:hAnsi="Poppins" w:cs="Poppins"/>
        </w:rPr>
        <w:t>issue</w:t>
      </w:r>
      <w:proofErr w:type="spellEnd"/>
      <w:r w:rsidRPr="0AD49150">
        <w:rPr>
          <w:rFonts w:ascii="Poppins" w:hAnsi="Poppins" w:cs="Poppins"/>
        </w:rPr>
        <w:t xml:space="preserve"> (</w:t>
      </w:r>
      <w:r w:rsidRPr="0AD49150">
        <w:rPr>
          <w:rFonts w:ascii="Poppins" w:hAnsi="Poppins" w:cs="Poppins"/>
          <w:b/>
          <w:bCs/>
        </w:rPr>
        <w:t>Fixes #&lt;número&gt;</w:t>
      </w:r>
      <w:r w:rsidRPr="0AD49150">
        <w:rPr>
          <w:rFonts w:ascii="Poppins" w:hAnsi="Poppins" w:cs="Poppins"/>
        </w:rPr>
        <w:t>).</w:t>
      </w:r>
    </w:p>
    <w:p w14:paraId="237CD5BE" w14:textId="77777777" w:rsidR="005E5BB6" w:rsidRPr="005E5BB6" w:rsidRDefault="005E5BB6" w:rsidP="0AD49150">
      <w:pPr>
        <w:numPr>
          <w:ilvl w:val="0"/>
          <w:numId w:val="6"/>
        </w:num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  <w:b/>
          <w:bCs/>
        </w:rPr>
        <w:t>Feature</w:t>
      </w:r>
      <w:proofErr w:type="spellEnd"/>
      <w:r w:rsidRPr="0AD49150">
        <w:rPr>
          <w:rFonts w:ascii="Poppins" w:hAnsi="Poppins" w:cs="Poppins"/>
          <w:b/>
          <w:bCs/>
        </w:rPr>
        <w:t xml:space="preserve"> </w:t>
      </w:r>
      <w:proofErr w:type="spellStart"/>
      <w:r w:rsidRPr="0AD49150">
        <w:rPr>
          <w:rFonts w:ascii="Poppins" w:hAnsi="Poppins" w:cs="Poppins"/>
          <w:b/>
          <w:bCs/>
        </w:rPr>
        <w:t>request</w:t>
      </w:r>
      <w:proofErr w:type="spellEnd"/>
    </w:p>
    <w:p w14:paraId="7FE6F3A6" w14:textId="77777777" w:rsidR="005E5BB6" w:rsidRDefault="005E5BB6" w:rsidP="0AD49150">
      <w:pPr>
        <w:rPr>
          <w:rFonts w:ascii="Poppins" w:hAnsi="Poppins" w:cs="Poppins"/>
        </w:rPr>
      </w:pPr>
    </w:p>
    <w:p w14:paraId="53E9A06F" w14:textId="77777777" w:rsid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</w:rPr>
        <w:t>Ótima sugestão!</w:t>
      </w:r>
      <w:r>
        <w:br/>
      </w:r>
    </w:p>
    <w:p w14:paraId="0720A7CE" w14:textId="5A1E3525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Próximos passos</w:t>
      </w:r>
    </w:p>
    <w:p w14:paraId="0AD22BC8" w14:textId="0445F4F1" w:rsidR="005E5BB6" w:rsidRPr="005E5BB6" w:rsidRDefault="005E5BB6" w:rsidP="0AD49150">
      <w:pPr>
        <w:numPr>
          <w:ilvl w:val="1"/>
          <w:numId w:val="14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Definir paleta e checar acessibilidade (contraste AA/AAA)</w:t>
      </w:r>
      <w:r w:rsidR="6975CF00" w:rsidRPr="0AD49150">
        <w:rPr>
          <w:rFonts w:ascii="Poppins" w:hAnsi="Poppins" w:cs="Poppins"/>
        </w:rPr>
        <w:t>.</w:t>
      </w:r>
    </w:p>
    <w:p w14:paraId="3BE655FF" w14:textId="4FC009C6" w:rsidR="005E5BB6" w:rsidRPr="005E5BB6" w:rsidRDefault="005E5BB6" w:rsidP="0AD49150">
      <w:pPr>
        <w:numPr>
          <w:ilvl w:val="1"/>
          <w:numId w:val="14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Implementação com CSS </w:t>
      </w:r>
      <w:proofErr w:type="spellStart"/>
      <w:r w:rsidRPr="0AD49150">
        <w:rPr>
          <w:rFonts w:ascii="Poppins" w:hAnsi="Poppins" w:cs="Poppins"/>
        </w:rPr>
        <w:t>variables</w:t>
      </w:r>
      <w:proofErr w:type="spellEnd"/>
      <w:r w:rsidRPr="0AD49150">
        <w:rPr>
          <w:rFonts w:ascii="Poppins" w:hAnsi="Poppins" w:cs="Poppins"/>
        </w:rPr>
        <w:t xml:space="preserve"> + </w:t>
      </w:r>
      <w:proofErr w:type="spellStart"/>
      <w:r w:rsidRPr="0AD49150">
        <w:rPr>
          <w:rFonts w:ascii="Poppins" w:hAnsi="Poppins" w:cs="Poppins"/>
        </w:rPr>
        <w:t>toggle</w:t>
      </w:r>
      <w:proofErr w:type="spellEnd"/>
      <w:r w:rsidR="4B2437ED" w:rsidRPr="0AD49150">
        <w:rPr>
          <w:rFonts w:ascii="Poppins" w:hAnsi="Poppins" w:cs="Poppins"/>
        </w:rPr>
        <w:t>.</w:t>
      </w:r>
    </w:p>
    <w:p w14:paraId="0E7DF646" w14:textId="2A777123" w:rsidR="005E5BB6" w:rsidRPr="005E5BB6" w:rsidRDefault="005E5BB6" w:rsidP="0AD49150">
      <w:pPr>
        <w:numPr>
          <w:ilvl w:val="1"/>
          <w:numId w:val="14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Colocar na </w:t>
      </w:r>
      <w:proofErr w:type="spellStart"/>
      <w:r w:rsidRPr="0AD49150">
        <w:rPr>
          <w:rFonts w:ascii="Poppins" w:hAnsi="Poppins" w:cs="Poppins"/>
          <w:b/>
          <w:bCs/>
        </w:rPr>
        <w:t>milestone</w:t>
      </w:r>
      <w:proofErr w:type="spellEnd"/>
      <w:r w:rsidRPr="0AD49150">
        <w:rPr>
          <w:rFonts w:ascii="Poppins" w:hAnsi="Poppins" w:cs="Poppins"/>
          <w:b/>
          <w:bCs/>
        </w:rPr>
        <w:t xml:space="preserve"> v2.0</w:t>
      </w:r>
      <w:r w:rsidR="5F88B335" w:rsidRPr="006807CC">
        <w:rPr>
          <w:rFonts w:ascii="Poppins" w:hAnsi="Poppins" w:cs="Poppins"/>
        </w:rPr>
        <w:t>.</w:t>
      </w:r>
      <w:r>
        <w:br/>
      </w:r>
      <w:r w:rsidRPr="0AD49150">
        <w:rPr>
          <w:rFonts w:ascii="Poppins" w:hAnsi="Poppins" w:cs="Poppins"/>
          <w:b/>
          <w:bCs/>
        </w:rPr>
        <w:t>Pergunta para C (</w:t>
      </w:r>
      <w:proofErr w:type="spellStart"/>
      <w:r w:rsidRPr="0AD49150">
        <w:rPr>
          <w:rFonts w:ascii="Poppins" w:hAnsi="Poppins" w:cs="Poppins"/>
          <w:b/>
          <w:bCs/>
        </w:rPr>
        <w:t>Reviewer</w:t>
      </w:r>
      <w:proofErr w:type="spellEnd"/>
      <w:r w:rsidRPr="0AD49150">
        <w:rPr>
          <w:rFonts w:ascii="Poppins" w:hAnsi="Poppins" w:cs="Poppins"/>
          <w:b/>
          <w:bCs/>
        </w:rPr>
        <w:t>)</w:t>
      </w:r>
      <w:r w:rsidRPr="0AD49150">
        <w:rPr>
          <w:rFonts w:ascii="Poppins" w:hAnsi="Poppins" w:cs="Poppins"/>
        </w:rPr>
        <w:t xml:space="preserve">: “Pode revisar o </w:t>
      </w:r>
      <w:proofErr w:type="spellStart"/>
      <w:r w:rsidRPr="0AD49150">
        <w:rPr>
          <w:rFonts w:ascii="Poppins" w:hAnsi="Poppins" w:cs="Poppins"/>
        </w:rPr>
        <w:t>mock</w:t>
      </w:r>
      <w:proofErr w:type="spellEnd"/>
      <w:r w:rsidRPr="0AD49150">
        <w:rPr>
          <w:rFonts w:ascii="Poppins" w:hAnsi="Poppins" w:cs="Poppins"/>
        </w:rPr>
        <w:t xml:space="preserve"> e critérios de contraste?”</w:t>
      </w:r>
      <w:r w:rsidR="1B2EB73F" w:rsidRPr="0AD49150">
        <w:rPr>
          <w:rFonts w:ascii="Poppins" w:hAnsi="Poppins" w:cs="Poppins"/>
        </w:rPr>
        <w:t>.</w:t>
      </w:r>
    </w:p>
    <w:p w14:paraId="115D9EB8" w14:textId="77777777" w:rsidR="005E5BB6" w:rsidRPr="005E5BB6" w:rsidRDefault="005E5BB6" w:rsidP="0AD49150">
      <w:pPr>
        <w:numPr>
          <w:ilvl w:val="0"/>
          <w:numId w:val="6"/>
        </w:num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Pergunta/Ajuda</w:t>
      </w:r>
    </w:p>
    <w:p w14:paraId="164EFFF0" w14:textId="77777777" w:rsid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</w:rPr>
        <w:t>Parece problema de dependência/ambiente.</w:t>
      </w:r>
      <w:r>
        <w:br/>
      </w:r>
    </w:p>
    <w:p w14:paraId="4F9EB0AA" w14:textId="44BCB3EA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lastRenderedPageBreak/>
        <w:t>Sugestão</w:t>
      </w:r>
    </w:p>
    <w:p w14:paraId="15EC4FF7" w14:textId="409B0E87" w:rsidR="005E5BB6" w:rsidRPr="005E5BB6" w:rsidRDefault="005E5BB6" w:rsidP="0AD49150">
      <w:pPr>
        <w:numPr>
          <w:ilvl w:val="1"/>
          <w:numId w:val="15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Remover </w:t>
      </w:r>
      <w:proofErr w:type="spellStart"/>
      <w:r w:rsidRPr="0AD49150">
        <w:rPr>
          <w:rFonts w:ascii="Poppins" w:hAnsi="Poppins" w:cs="Poppins"/>
        </w:rPr>
        <w:t>node_modules</w:t>
      </w:r>
      <w:proofErr w:type="spellEnd"/>
      <w:r w:rsidRPr="0AD49150">
        <w:rPr>
          <w:rFonts w:ascii="Poppins" w:hAnsi="Poppins" w:cs="Poppins"/>
        </w:rPr>
        <w:t xml:space="preserve"> (ou equivalente do seu </w:t>
      </w:r>
      <w:proofErr w:type="spellStart"/>
      <w:r w:rsidRPr="0AD49150">
        <w:rPr>
          <w:rFonts w:ascii="Poppins" w:hAnsi="Poppins" w:cs="Poppins"/>
        </w:rPr>
        <w:t>stack</w:t>
      </w:r>
      <w:proofErr w:type="spellEnd"/>
      <w:r w:rsidRPr="0AD49150">
        <w:rPr>
          <w:rFonts w:ascii="Poppins" w:hAnsi="Poppins" w:cs="Poppins"/>
        </w:rPr>
        <w:t>)</w:t>
      </w:r>
      <w:r w:rsidR="39D3673D" w:rsidRPr="0AD49150">
        <w:rPr>
          <w:rFonts w:ascii="Poppins" w:hAnsi="Poppins" w:cs="Poppins"/>
        </w:rPr>
        <w:t>.</w:t>
      </w:r>
    </w:p>
    <w:p w14:paraId="25C460EB" w14:textId="05716A63" w:rsidR="005E5BB6" w:rsidRPr="005E5BB6" w:rsidRDefault="005E5BB6" w:rsidP="0AD49150">
      <w:pPr>
        <w:numPr>
          <w:ilvl w:val="1"/>
          <w:numId w:val="15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Limpar cache e reinstalar dependências</w:t>
      </w:r>
      <w:r w:rsidR="65BEA926" w:rsidRPr="0AD49150">
        <w:rPr>
          <w:rFonts w:ascii="Poppins" w:hAnsi="Poppins" w:cs="Poppins"/>
        </w:rPr>
        <w:t>.</w:t>
      </w:r>
    </w:p>
    <w:p w14:paraId="79C6D4F5" w14:textId="1B3A2384" w:rsidR="005E5BB6" w:rsidRPr="005E5BB6" w:rsidRDefault="005E5BB6" w:rsidP="0AD49150">
      <w:pPr>
        <w:numPr>
          <w:ilvl w:val="1"/>
          <w:numId w:val="15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Confirmar versão mínima do </w:t>
      </w:r>
      <w:proofErr w:type="spellStart"/>
      <w:r w:rsidRPr="0AD49150">
        <w:rPr>
          <w:rFonts w:ascii="Poppins" w:hAnsi="Poppins" w:cs="Poppins"/>
        </w:rPr>
        <w:t>runtime</w:t>
      </w:r>
      <w:proofErr w:type="spellEnd"/>
      <w:r w:rsidR="14E72ADE" w:rsidRPr="0AD49150">
        <w:rPr>
          <w:rFonts w:ascii="Poppins" w:hAnsi="Poppins" w:cs="Poppins"/>
        </w:rPr>
        <w:t>.</w:t>
      </w:r>
      <w:r>
        <w:br/>
      </w:r>
      <w:r w:rsidRPr="0AD49150">
        <w:rPr>
          <w:rFonts w:ascii="Poppins" w:hAnsi="Poppins" w:cs="Poppins"/>
          <w:b/>
          <w:bCs/>
        </w:rPr>
        <w:t>Sinalizar</w:t>
      </w:r>
      <w:r w:rsidRPr="0AD49150">
        <w:rPr>
          <w:rFonts w:ascii="Poppins" w:hAnsi="Poppins" w:cs="Poppins"/>
        </w:rPr>
        <w:t xml:space="preserve"> se resolveu; se sim, </w:t>
      </w:r>
      <w:r w:rsidRPr="0AD49150">
        <w:rPr>
          <w:rFonts w:ascii="Poppins" w:hAnsi="Poppins" w:cs="Poppins"/>
          <w:b/>
          <w:bCs/>
        </w:rPr>
        <w:t xml:space="preserve">fechar a </w:t>
      </w:r>
      <w:proofErr w:type="spellStart"/>
      <w:r w:rsidRPr="0AD49150">
        <w:rPr>
          <w:rFonts w:ascii="Poppins" w:hAnsi="Poppins" w:cs="Poppins"/>
          <w:b/>
          <w:bCs/>
        </w:rPr>
        <w:t>issue</w:t>
      </w:r>
      <w:proofErr w:type="spellEnd"/>
      <w:r w:rsidRPr="0AD49150">
        <w:rPr>
          <w:rFonts w:ascii="Poppins" w:hAnsi="Poppins" w:cs="Poppins"/>
        </w:rPr>
        <w:t xml:space="preserve"> com a solução documentada.</w:t>
      </w:r>
    </w:p>
    <w:p w14:paraId="4BFA68B2" w14:textId="77777777" w:rsidR="005E5BB6" w:rsidRDefault="005E5BB6" w:rsidP="0AD49150">
      <w:pPr>
        <w:rPr>
          <w:rFonts w:ascii="Poppins" w:hAnsi="Poppins" w:cs="Poppins"/>
          <w:b/>
          <w:bCs/>
        </w:rPr>
      </w:pPr>
    </w:p>
    <w:p w14:paraId="5BE4C70B" w14:textId="6FBD4B30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Pessoa C (</w:t>
      </w:r>
      <w:proofErr w:type="spellStart"/>
      <w:r w:rsidRPr="0AD49150">
        <w:rPr>
          <w:rFonts w:ascii="Poppins" w:hAnsi="Poppins" w:cs="Poppins"/>
          <w:b/>
          <w:bCs/>
        </w:rPr>
        <w:t>Reviewer</w:t>
      </w:r>
      <w:proofErr w:type="spellEnd"/>
      <w:r w:rsidRPr="0AD49150">
        <w:rPr>
          <w:rFonts w:ascii="Poppins" w:hAnsi="Poppins" w:cs="Poppins"/>
          <w:b/>
          <w:bCs/>
        </w:rPr>
        <w:t>)</w:t>
      </w:r>
    </w:p>
    <w:p w14:paraId="72B4DD90" w14:textId="2E6CBA48" w:rsidR="005E5BB6" w:rsidRPr="005E5BB6" w:rsidRDefault="791A751E" w:rsidP="0AD49150">
      <w:pPr>
        <w:numPr>
          <w:ilvl w:val="0"/>
          <w:numId w:val="7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Faz </w:t>
      </w:r>
      <w:r w:rsidR="1DBF4053" w:rsidRPr="0AD49150">
        <w:rPr>
          <w:rFonts w:ascii="Poppins" w:hAnsi="Poppins" w:cs="Poppins"/>
        </w:rPr>
        <w:t>c</w:t>
      </w:r>
      <w:r w:rsidR="005E5BB6" w:rsidRPr="0AD49150">
        <w:rPr>
          <w:rFonts w:ascii="Poppins" w:hAnsi="Poppins" w:cs="Poppins"/>
        </w:rPr>
        <w:t>omentários técnicos,</w:t>
      </w:r>
      <w:r w:rsidR="7F5B0D7E" w:rsidRPr="0AD49150">
        <w:rPr>
          <w:rFonts w:ascii="Poppins" w:hAnsi="Poppins" w:cs="Poppins"/>
        </w:rPr>
        <w:t xml:space="preserve"> acrescenta</w:t>
      </w:r>
      <w:r w:rsidR="005E5BB6" w:rsidRPr="0AD49150">
        <w:rPr>
          <w:rFonts w:ascii="Poppins" w:hAnsi="Poppins" w:cs="Poppins"/>
        </w:rPr>
        <w:t xml:space="preserve"> links de referência, marca duplicadas, melhora título/</w:t>
      </w:r>
      <w:proofErr w:type="spellStart"/>
      <w:r w:rsidR="005E5BB6" w:rsidRPr="0AD49150">
        <w:rPr>
          <w:rFonts w:ascii="Poppins" w:hAnsi="Poppins" w:cs="Poppins"/>
        </w:rPr>
        <w:t>labels</w:t>
      </w:r>
      <w:proofErr w:type="spellEnd"/>
      <w:r w:rsidR="005E5BB6" w:rsidRPr="0AD49150">
        <w:rPr>
          <w:rFonts w:ascii="Poppins" w:hAnsi="Poppins" w:cs="Poppins"/>
        </w:rPr>
        <w:t>.</w:t>
      </w:r>
    </w:p>
    <w:p w14:paraId="1FA4E516" w14:textId="77777777" w:rsidR="005E5BB6" w:rsidRPr="005E5BB6" w:rsidRDefault="005E5BB6" w:rsidP="0AD49150">
      <w:pPr>
        <w:numPr>
          <w:ilvl w:val="0"/>
          <w:numId w:val="7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Se necessário, abre </w:t>
      </w:r>
      <w:proofErr w:type="spellStart"/>
      <w:r w:rsidRPr="0AD49150">
        <w:rPr>
          <w:rFonts w:ascii="Poppins" w:hAnsi="Poppins" w:cs="Poppins"/>
          <w:b/>
          <w:bCs/>
        </w:rPr>
        <w:t>sub-issues</w:t>
      </w:r>
      <w:proofErr w:type="spellEnd"/>
      <w:r w:rsidRPr="0AD49150">
        <w:rPr>
          <w:rFonts w:ascii="Poppins" w:hAnsi="Poppins" w:cs="Poppins"/>
        </w:rPr>
        <w:t xml:space="preserve"> (ex.: acessibilidade).</w:t>
      </w:r>
    </w:p>
    <w:p w14:paraId="13F53591" w14:textId="527EA604" w:rsidR="005E5BB6" w:rsidRPr="005E5BB6" w:rsidRDefault="005E5BB6" w:rsidP="0AD49150">
      <w:pPr>
        <w:rPr>
          <w:rFonts w:ascii="Poppins" w:hAnsi="Poppins" w:cs="Poppins"/>
        </w:rPr>
      </w:pPr>
    </w:p>
    <w:p w14:paraId="77D71919" w14:textId="77777777" w:rsidR="005E5BB6" w:rsidRDefault="005E5BB6" w:rsidP="0AD49150">
      <w:pPr>
        <w:pBdr>
          <w:bottom w:val="single" w:sz="4" w:space="1" w:color="auto"/>
        </w:pBdr>
        <w:rPr>
          <w:rFonts w:ascii="Poppins" w:hAnsi="Poppins" w:cs="Poppins"/>
          <w:b/>
          <w:bCs/>
        </w:rPr>
      </w:pPr>
    </w:p>
    <w:p w14:paraId="0557F760" w14:textId="77777777" w:rsidR="007A4A06" w:rsidRDefault="007A4A06" w:rsidP="0AD49150">
      <w:pPr>
        <w:rPr>
          <w:rFonts w:ascii="Poppins" w:hAnsi="Poppins" w:cs="Poppins"/>
          <w:b/>
          <w:bCs/>
        </w:rPr>
      </w:pPr>
    </w:p>
    <w:p w14:paraId="4114B479" w14:textId="7780054B" w:rsidR="005E5BB6" w:rsidRP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t>Exercício 3 — Código e comentários</w:t>
      </w:r>
    </w:p>
    <w:p w14:paraId="12FA0A61" w14:textId="77777777" w:rsidR="00F81570" w:rsidRDefault="00F81570" w:rsidP="0AD49150">
      <w:pPr>
        <w:rPr>
          <w:rFonts w:ascii="Poppins" w:hAnsi="Poppins" w:cs="Poppins"/>
        </w:rPr>
      </w:pPr>
    </w:p>
    <w:p w14:paraId="525C53A8" w14:textId="54887B96" w:rsid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Todos praticam </w:t>
      </w:r>
      <w:proofErr w:type="spellStart"/>
      <w:r w:rsidRPr="0AD49150">
        <w:rPr>
          <w:rFonts w:ascii="Poppins" w:hAnsi="Poppins" w:cs="Poppins"/>
          <w:b/>
          <w:bCs/>
        </w:rPr>
        <w:t>commit</w:t>
      </w:r>
      <w:proofErr w:type="spellEnd"/>
      <w:r w:rsidRPr="0AD49150">
        <w:rPr>
          <w:rFonts w:ascii="Poppins" w:hAnsi="Poppins" w:cs="Poppins"/>
          <w:b/>
          <w:bCs/>
        </w:rPr>
        <w:t xml:space="preserve"> + comentário em linha</w:t>
      </w:r>
      <w:r w:rsidRPr="0AD49150">
        <w:rPr>
          <w:rFonts w:ascii="Poppins" w:hAnsi="Poppins" w:cs="Poppins"/>
        </w:rPr>
        <w:t xml:space="preserve"> no </w:t>
      </w:r>
      <w:r w:rsidRPr="0AD49150">
        <w:rPr>
          <w:rFonts w:ascii="Poppins" w:hAnsi="Poppins" w:cs="Poppins"/>
          <w:b/>
          <w:bCs/>
        </w:rPr>
        <w:t xml:space="preserve">seu </w:t>
      </w:r>
      <w:proofErr w:type="spellStart"/>
      <w:r w:rsidRPr="0AD49150">
        <w:rPr>
          <w:rFonts w:ascii="Poppins" w:hAnsi="Poppins" w:cs="Poppins"/>
          <w:b/>
          <w:bCs/>
        </w:rPr>
        <w:t>repo</w:t>
      </w:r>
      <w:proofErr w:type="spellEnd"/>
      <w:r w:rsidRPr="0AD49150">
        <w:rPr>
          <w:rFonts w:ascii="Poppins" w:hAnsi="Poppins" w:cs="Poppins"/>
        </w:rPr>
        <w:t>:</w:t>
      </w:r>
    </w:p>
    <w:p w14:paraId="64BB45B6" w14:textId="77777777" w:rsidR="007A4A06" w:rsidRPr="005E5BB6" w:rsidRDefault="007A4A06" w:rsidP="0AD49150">
      <w:pPr>
        <w:rPr>
          <w:rFonts w:ascii="Poppins" w:hAnsi="Poppins" w:cs="Poppins"/>
        </w:rPr>
      </w:pPr>
    </w:p>
    <w:p w14:paraId="3B023BBC" w14:textId="77777777" w:rsidR="005E5BB6" w:rsidRPr="005E5BB6" w:rsidRDefault="005E5BB6" w:rsidP="0AD49150">
      <w:pPr>
        <w:numPr>
          <w:ilvl w:val="0"/>
          <w:numId w:val="8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Crie uma </w:t>
      </w:r>
      <w:proofErr w:type="spellStart"/>
      <w:r w:rsidRPr="0AD49150">
        <w:rPr>
          <w:rFonts w:ascii="Poppins" w:hAnsi="Poppins" w:cs="Poppins"/>
        </w:rPr>
        <w:t>branch</w:t>
      </w:r>
      <w:proofErr w:type="spellEnd"/>
      <w:r w:rsidRPr="0AD49150">
        <w:rPr>
          <w:rFonts w:ascii="Poppins" w:hAnsi="Poppins" w:cs="Poppins"/>
        </w:rPr>
        <w:t xml:space="preserve"> curta (ex.: chore/</w:t>
      </w:r>
      <w:proofErr w:type="spellStart"/>
      <w:r w:rsidRPr="0AD49150">
        <w:rPr>
          <w:rFonts w:ascii="Poppins" w:hAnsi="Poppins" w:cs="Poppins"/>
        </w:rPr>
        <w:t>spelling-readme</w:t>
      </w:r>
      <w:proofErr w:type="spellEnd"/>
      <w:r w:rsidRPr="0AD49150">
        <w:rPr>
          <w:rFonts w:ascii="Poppins" w:hAnsi="Poppins" w:cs="Poppins"/>
        </w:rPr>
        <w:t xml:space="preserve">) e faça um </w:t>
      </w:r>
      <w:proofErr w:type="spellStart"/>
      <w:r w:rsidRPr="0AD49150">
        <w:rPr>
          <w:rFonts w:ascii="Poppins" w:hAnsi="Poppins" w:cs="Poppins"/>
        </w:rPr>
        <w:t>commit</w:t>
      </w:r>
      <w:proofErr w:type="spellEnd"/>
      <w:r w:rsidRPr="0AD49150">
        <w:rPr>
          <w:rFonts w:ascii="Poppins" w:hAnsi="Poppins" w:cs="Poppins"/>
        </w:rPr>
        <w:t xml:space="preserve"> simples:</w:t>
      </w:r>
    </w:p>
    <w:p w14:paraId="5FBA5DC2" w14:textId="77777777" w:rsidR="005E5BB6" w:rsidRPr="005E5BB6" w:rsidRDefault="005E5BB6" w:rsidP="006807CC">
      <w:pPr>
        <w:pStyle w:val="PargrafodaLista"/>
        <w:numPr>
          <w:ilvl w:val="0"/>
          <w:numId w:val="1"/>
        </w:numPr>
        <w:rPr>
          <w:rFonts w:ascii="Poppins" w:hAnsi="Poppins" w:cs="Poppins"/>
        </w:rPr>
      </w:pPr>
      <w:proofErr w:type="spellStart"/>
      <w:proofErr w:type="gramStart"/>
      <w:r w:rsidRPr="0AD49150">
        <w:rPr>
          <w:rFonts w:ascii="Poppins" w:hAnsi="Poppins" w:cs="Poppins"/>
        </w:rPr>
        <w:t>git</w:t>
      </w:r>
      <w:proofErr w:type="spellEnd"/>
      <w:proofErr w:type="gramEnd"/>
      <w:r w:rsidRPr="0AD49150">
        <w:rPr>
          <w:rFonts w:ascii="Poppins" w:hAnsi="Poppins" w:cs="Poppins"/>
        </w:rPr>
        <w:t xml:space="preserve"> </w:t>
      </w:r>
      <w:proofErr w:type="spellStart"/>
      <w:r w:rsidRPr="0AD49150">
        <w:rPr>
          <w:rFonts w:ascii="Poppins" w:hAnsi="Poppins" w:cs="Poppins"/>
        </w:rPr>
        <w:t>add</w:t>
      </w:r>
      <w:proofErr w:type="spellEnd"/>
      <w:r w:rsidRPr="0AD49150">
        <w:rPr>
          <w:rFonts w:ascii="Poppins" w:hAnsi="Poppins" w:cs="Poppins"/>
        </w:rPr>
        <w:t xml:space="preserve"> .</w:t>
      </w:r>
    </w:p>
    <w:p w14:paraId="0BABB9BD" w14:textId="6FDCD526" w:rsidR="005E5BB6" w:rsidRPr="005E5BB6" w:rsidRDefault="005E5BB6" w:rsidP="006807CC">
      <w:pPr>
        <w:pStyle w:val="PargrafodaLista"/>
        <w:numPr>
          <w:ilvl w:val="0"/>
          <w:numId w:val="1"/>
        </w:num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git</w:t>
      </w:r>
      <w:proofErr w:type="spellEnd"/>
      <w:r w:rsidRPr="0AD49150">
        <w:rPr>
          <w:rFonts w:ascii="Poppins" w:hAnsi="Poppins" w:cs="Poppins"/>
        </w:rPr>
        <w:t xml:space="preserve"> </w:t>
      </w:r>
      <w:proofErr w:type="spellStart"/>
      <w:r w:rsidRPr="0AD49150">
        <w:rPr>
          <w:rFonts w:ascii="Poppins" w:hAnsi="Poppins" w:cs="Poppins"/>
        </w:rPr>
        <w:t>commit</w:t>
      </w:r>
      <w:proofErr w:type="spellEnd"/>
      <w:r w:rsidRPr="0AD49150">
        <w:rPr>
          <w:rFonts w:ascii="Poppins" w:hAnsi="Poppins" w:cs="Poppins"/>
        </w:rPr>
        <w:t xml:space="preserve"> -m </w:t>
      </w:r>
      <w:r w:rsidR="5BB05DFB" w:rsidRPr="0AD49150">
        <w:rPr>
          <w:rFonts w:ascii="Poppins" w:hAnsi="Poppins" w:cs="Poppins"/>
        </w:rPr>
        <w:t>“</w:t>
      </w:r>
      <w:proofErr w:type="spellStart"/>
      <w:r w:rsidRPr="0AD49150">
        <w:rPr>
          <w:rFonts w:ascii="Poppins" w:hAnsi="Poppins" w:cs="Poppins"/>
        </w:rPr>
        <w:t>fix</w:t>
      </w:r>
      <w:proofErr w:type="spellEnd"/>
      <w:r w:rsidRPr="0AD49150">
        <w:rPr>
          <w:rFonts w:ascii="Poppins" w:hAnsi="Poppins" w:cs="Poppins"/>
        </w:rPr>
        <w:t>: corrige erro de digitação no README</w:t>
      </w:r>
      <w:r w:rsidR="0F079DCE" w:rsidRPr="0AD49150">
        <w:rPr>
          <w:rFonts w:ascii="Poppins" w:hAnsi="Poppins" w:cs="Poppins"/>
        </w:rPr>
        <w:t>”</w:t>
      </w:r>
    </w:p>
    <w:p w14:paraId="56014E77" w14:textId="0277949B" w:rsidR="005E5BB6" w:rsidRPr="005E5BB6" w:rsidRDefault="005E5BB6" w:rsidP="006807CC">
      <w:pPr>
        <w:pStyle w:val="PargrafodaLista"/>
        <w:numPr>
          <w:ilvl w:val="0"/>
          <w:numId w:val="1"/>
        </w:num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git</w:t>
      </w:r>
      <w:proofErr w:type="spellEnd"/>
      <w:r w:rsidRPr="0AD49150">
        <w:rPr>
          <w:rFonts w:ascii="Poppins" w:hAnsi="Poppins" w:cs="Poppins"/>
        </w:rPr>
        <w:t xml:space="preserve"> </w:t>
      </w:r>
      <w:proofErr w:type="spellStart"/>
      <w:r w:rsidRPr="0AD49150">
        <w:rPr>
          <w:rFonts w:ascii="Poppins" w:hAnsi="Poppins" w:cs="Poppins"/>
        </w:rPr>
        <w:t>push</w:t>
      </w:r>
      <w:proofErr w:type="spellEnd"/>
      <w:r w:rsidRPr="0AD49150">
        <w:rPr>
          <w:rFonts w:ascii="Poppins" w:hAnsi="Poppins" w:cs="Poppins"/>
        </w:rPr>
        <w:t xml:space="preserve"> -u </w:t>
      </w:r>
      <w:proofErr w:type="spellStart"/>
      <w:r w:rsidRPr="0AD49150">
        <w:rPr>
          <w:rFonts w:ascii="Poppins" w:hAnsi="Poppins" w:cs="Poppins"/>
        </w:rPr>
        <w:t>origin</w:t>
      </w:r>
      <w:proofErr w:type="spellEnd"/>
      <w:r w:rsidRPr="0AD49150">
        <w:rPr>
          <w:rFonts w:ascii="Poppins" w:hAnsi="Poppins" w:cs="Poppins"/>
        </w:rPr>
        <w:t xml:space="preserve"> chore/</w:t>
      </w:r>
      <w:proofErr w:type="spellStart"/>
      <w:r w:rsidRPr="0AD49150">
        <w:rPr>
          <w:rFonts w:ascii="Poppins" w:hAnsi="Poppins" w:cs="Poppins"/>
        </w:rPr>
        <w:t>spelling-readme</w:t>
      </w:r>
      <w:proofErr w:type="spellEnd"/>
    </w:p>
    <w:p w14:paraId="0B2C1E06" w14:textId="77777777" w:rsidR="005E5BB6" w:rsidRPr="005E5BB6" w:rsidRDefault="005E5BB6" w:rsidP="0AD49150">
      <w:pPr>
        <w:numPr>
          <w:ilvl w:val="0"/>
          <w:numId w:val="8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Abra um </w:t>
      </w:r>
      <w:bookmarkStart w:id="0" w:name="_Int_XYjM9hIH"/>
      <w:proofErr w:type="spellStart"/>
      <w:r w:rsidRPr="0AD49150">
        <w:rPr>
          <w:rFonts w:ascii="Poppins" w:hAnsi="Poppins" w:cs="Poppins"/>
          <w:b/>
          <w:bCs/>
        </w:rPr>
        <w:t>Pull</w:t>
      </w:r>
      <w:bookmarkEnd w:id="0"/>
      <w:proofErr w:type="spellEnd"/>
      <w:r w:rsidRPr="0AD49150">
        <w:rPr>
          <w:rFonts w:ascii="Poppins" w:hAnsi="Poppins" w:cs="Poppins"/>
          <w:b/>
          <w:bCs/>
        </w:rPr>
        <w:t xml:space="preserve"> </w:t>
      </w:r>
      <w:proofErr w:type="spellStart"/>
      <w:r w:rsidRPr="0AD49150">
        <w:rPr>
          <w:rFonts w:ascii="Poppins" w:hAnsi="Poppins" w:cs="Poppins"/>
          <w:b/>
          <w:bCs/>
        </w:rPr>
        <w:t>Request</w:t>
      </w:r>
      <w:proofErr w:type="spellEnd"/>
      <w:r w:rsidRPr="0AD49150">
        <w:rPr>
          <w:rFonts w:ascii="Poppins" w:hAnsi="Poppins" w:cs="Poppins"/>
        </w:rPr>
        <w:t xml:space="preserve"> dessa </w:t>
      </w:r>
      <w:proofErr w:type="spellStart"/>
      <w:r w:rsidRPr="0AD49150">
        <w:rPr>
          <w:rFonts w:ascii="Poppins" w:hAnsi="Poppins" w:cs="Poppins"/>
        </w:rPr>
        <w:t>branch</w:t>
      </w:r>
      <w:proofErr w:type="spellEnd"/>
      <w:r w:rsidRPr="0AD49150">
        <w:rPr>
          <w:rFonts w:ascii="Poppins" w:hAnsi="Poppins" w:cs="Poppins"/>
        </w:rPr>
        <w:t xml:space="preserve"> para </w:t>
      </w:r>
      <w:proofErr w:type="spellStart"/>
      <w:r w:rsidRPr="0AD49150">
        <w:rPr>
          <w:rFonts w:ascii="Poppins" w:hAnsi="Poppins" w:cs="Poppins"/>
        </w:rPr>
        <w:t>main</w:t>
      </w:r>
      <w:proofErr w:type="spellEnd"/>
      <w:r w:rsidRPr="0AD49150">
        <w:rPr>
          <w:rFonts w:ascii="Poppins" w:hAnsi="Poppins" w:cs="Poppins"/>
        </w:rPr>
        <w:t>.</w:t>
      </w:r>
    </w:p>
    <w:p w14:paraId="36888A25" w14:textId="77777777" w:rsidR="005E5BB6" w:rsidRPr="005E5BB6" w:rsidRDefault="005E5BB6" w:rsidP="0AD49150">
      <w:pPr>
        <w:numPr>
          <w:ilvl w:val="0"/>
          <w:numId w:val="8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Em “</w:t>
      </w:r>
      <w:r w:rsidRPr="0AD49150">
        <w:rPr>
          <w:rFonts w:ascii="Poppins" w:hAnsi="Poppins" w:cs="Poppins"/>
          <w:b/>
          <w:bCs/>
        </w:rPr>
        <w:t xml:space="preserve">Files </w:t>
      </w:r>
      <w:bookmarkStart w:id="1" w:name="_Int_5Uvx4G5y"/>
      <w:proofErr w:type="spellStart"/>
      <w:r w:rsidRPr="0AD49150">
        <w:rPr>
          <w:rFonts w:ascii="Poppins" w:hAnsi="Poppins" w:cs="Poppins"/>
          <w:b/>
          <w:bCs/>
        </w:rPr>
        <w:t>changed</w:t>
      </w:r>
      <w:bookmarkEnd w:id="1"/>
      <w:proofErr w:type="spellEnd"/>
      <w:r w:rsidRPr="0AD49150">
        <w:rPr>
          <w:rFonts w:ascii="Poppins" w:hAnsi="Poppins" w:cs="Poppins"/>
        </w:rPr>
        <w:t>”, use comentários em linha:</w:t>
      </w:r>
    </w:p>
    <w:p w14:paraId="2F288F99" w14:textId="50B8FEE7" w:rsidR="005E5BB6" w:rsidRPr="005E5BB6" w:rsidRDefault="005E5BB6" w:rsidP="0AD49150">
      <w:pPr>
        <w:numPr>
          <w:ilvl w:val="1"/>
          <w:numId w:val="16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“A função pode retornar </w:t>
      </w:r>
      <w:bookmarkStart w:id="2" w:name="_Int_HJ7Rd4cy"/>
      <w:proofErr w:type="spellStart"/>
      <w:r w:rsidRPr="0AD49150">
        <w:rPr>
          <w:rFonts w:ascii="Poppins" w:hAnsi="Poppins" w:cs="Poppins"/>
        </w:rPr>
        <w:t>undefined</w:t>
      </w:r>
      <w:bookmarkEnd w:id="2"/>
      <w:proofErr w:type="spellEnd"/>
      <w:r w:rsidRPr="0AD49150">
        <w:rPr>
          <w:rFonts w:ascii="Poppins" w:hAnsi="Poppins" w:cs="Poppins"/>
        </w:rPr>
        <w:t>; checar antes?”</w:t>
      </w:r>
    </w:p>
    <w:p w14:paraId="4219B879" w14:textId="7FA09895" w:rsidR="005E5BB6" w:rsidRPr="005E5BB6" w:rsidRDefault="005E5BB6" w:rsidP="0AD49150">
      <w:pPr>
        <w:numPr>
          <w:ilvl w:val="1"/>
          <w:numId w:val="16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“Boa prática com </w:t>
      </w:r>
      <w:proofErr w:type="spellStart"/>
      <w:r w:rsidRPr="0AD49150">
        <w:rPr>
          <w:rFonts w:ascii="Poppins" w:hAnsi="Poppins" w:cs="Poppins"/>
        </w:rPr>
        <w:t>destructuring</w:t>
      </w:r>
      <w:proofErr w:type="spellEnd"/>
      <w:r w:rsidRPr="0AD49150">
        <w:rPr>
          <w:rFonts w:ascii="Poppins" w:hAnsi="Poppins" w:cs="Poppins"/>
        </w:rPr>
        <w:t>.”</w:t>
      </w:r>
    </w:p>
    <w:p w14:paraId="6FC6D644" w14:textId="6608BECF" w:rsidR="005E5BB6" w:rsidRPr="005E5BB6" w:rsidRDefault="005E5BB6" w:rsidP="0AD49150">
      <w:pPr>
        <w:numPr>
          <w:ilvl w:val="1"/>
          <w:numId w:val="16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“</w:t>
      </w:r>
      <w:proofErr w:type="spellStart"/>
      <w:r w:rsidRPr="0AD49150">
        <w:rPr>
          <w:rFonts w:ascii="Poppins" w:hAnsi="Poppins" w:cs="Poppins"/>
        </w:rPr>
        <w:t>const</w:t>
      </w:r>
      <w:proofErr w:type="spellEnd"/>
      <w:r w:rsidRPr="0AD49150">
        <w:rPr>
          <w:rFonts w:ascii="Poppins" w:hAnsi="Poppins" w:cs="Poppins"/>
        </w:rPr>
        <w:t xml:space="preserve"> no lugar de </w:t>
      </w:r>
      <w:proofErr w:type="spellStart"/>
      <w:r w:rsidRPr="0AD49150">
        <w:rPr>
          <w:rFonts w:ascii="Poppins" w:hAnsi="Poppins" w:cs="Poppins"/>
        </w:rPr>
        <w:t>let</w:t>
      </w:r>
      <w:proofErr w:type="spellEnd"/>
      <w:r w:rsidRPr="0AD49150">
        <w:rPr>
          <w:rFonts w:ascii="Poppins" w:hAnsi="Poppins" w:cs="Poppins"/>
        </w:rPr>
        <w:t xml:space="preserve"> aqui.”</w:t>
      </w:r>
    </w:p>
    <w:p w14:paraId="764F63C0" w14:textId="77777777" w:rsidR="005E5BB6" w:rsidRDefault="005E5BB6" w:rsidP="0AD49150">
      <w:pPr>
        <w:rPr>
          <w:rFonts w:ascii="Poppins" w:hAnsi="Poppins" w:cs="Poppins"/>
          <w:b/>
          <w:bCs/>
        </w:rPr>
      </w:pPr>
    </w:p>
    <w:p w14:paraId="1B961A84" w14:textId="7F6E4748" w:rsid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Importante</w:t>
      </w:r>
      <w:r w:rsidRPr="0AD49150">
        <w:rPr>
          <w:rFonts w:ascii="Poppins" w:hAnsi="Poppins" w:cs="Poppins"/>
        </w:rPr>
        <w:t xml:space="preserve">: mantenha o tom </w:t>
      </w:r>
      <w:r w:rsidRPr="0AD49150">
        <w:rPr>
          <w:rFonts w:ascii="Poppins" w:hAnsi="Poppins" w:cs="Poppins"/>
          <w:b/>
          <w:bCs/>
        </w:rPr>
        <w:t>respeitoso e específico</w:t>
      </w:r>
      <w:r w:rsidRPr="0AD49150">
        <w:rPr>
          <w:rFonts w:ascii="Poppins" w:hAnsi="Poppins" w:cs="Poppins"/>
        </w:rPr>
        <w:t>. Sugira, justifique, mostre alternativa.</w:t>
      </w:r>
    </w:p>
    <w:p w14:paraId="73DCCD55" w14:textId="7BB1F192" w:rsidR="00F81570" w:rsidRDefault="00F81570" w:rsidP="0AD49150">
      <w:pPr>
        <w:pBdr>
          <w:bottom w:val="single" w:sz="4" w:space="1" w:color="auto"/>
        </w:pBdr>
        <w:rPr>
          <w:rFonts w:ascii="Poppins" w:hAnsi="Poppins" w:cs="Poppins"/>
        </w:rPr>
      </w:pPr>
    </w:p>
    <w:p w14:paraId="748D6AE7" w14:textId="237D774E" w:rsidR="00E03B13" w:rsidRDefault="00E03B13" w:rsidP="0AD49150">
      <w:pPr>
        <w:pBdr>
          <w:bottom w:val="single" w:sz="4" w:space="1" w:color="auto"/>
        </w:pBdr>
        <w:rPr>
          <w:rFonts w:ascii="Poppins" w:hAnsi="Poppins" w:cs="Poppins"/>
        </w:rPr>
      </w:pPr>
    </w:p>
    <w:p w14:paraId="1F56AF00" w14:textId="63293C76" w:rsidR="00E03B13" w:rsidRDefault="00E03B13" w:rsidP="0AD49150">
      <w:pPr>
        <w:pBdr>
          <w:bottom w:val="single" w:sz="4" w:space="1" w:color="auto"/>
        </w:pBdr>
        <w:rPr>
          <w:rFonts w:ascii="Poppins" w:hAnsi="Poppins" w:cs="Poppins"/>
        </w:rPr>
      </w:pPr>
    </w:p>
    <w:p w14:paraId="400173CD" w14:textId="710A6036" w:rsidR="00E03B13" w:rsidRDefault="00E03B13" w:rsidP="0AD49150">
      <w:pPr>
        <w:pBdr>
          <w:bottom w:val="single" w:sz="4" w:space="1" w:color="auto"/>
        </w:pBdr>
        <w:rPr>
          <w:rFonts w:ascii="Poppins" w:hAnsi="Poppins" w:cs="Poppins"/>
        </w:rPr>
      </w:pPr>
    </w:p>
    <w:p w14:paraId="3619EA09" w14:textId="77777777" w:rsidR="00E03B13" w:rsidRPr="005E5BB6" w:rsidRDefault="00E03B13" w:rsidP="0AD49150">
      <w:pPr>
        <w:pBdr>
          <w:bottom w:val="single" w:sz="4" w:space="1" w:color="auto"/>
        </w:pBdr>
        <w:rPr>
          <w:rFonts w:ascii="Poppins" w:hAnsi="Poppins" w:cs="Poppins"/>
        </w:rPr>
      </w:pPr>
      <w:bookmarkStart w:id="3" w:name="_GoBack"/>
      <w:bookmarkEnd w:id="3"/>
    </w:p>
    <w:p w14:paraId="6B4021A7" w14:textId="77777777" w:rsidR="007A4A06" w:rsidRDefault="007A4A06" w:rsidP="0AD49150">
      <w:pPr>
        <w:rPr>
          <w:rFonts w:ascii="Poppins" w:hAnsi="Poppins" w:cs="Poppins"/>
          <w:b/>
          <w:bCs/>
        </w:rPr>
      </w:pPr>
    </w:p>
    <w:p w14:paraId="6883F525" w14:textId="44B19223" w:rsidR="005E5BB6" w:rsidRP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lastRenderedPageBreak/>
        <w:t xml:space="preserve">Exercício 4 — Explorando o histórico do seu </w:t>
      </w:r>
      <w:proofErr w:type="spellStart"/>
      <w:r w:rsidRPr="0AD49150">
        <w:rPr>
          <w:rFonts w:ascii="Poppins" w:hAnsi="Poppins" w:cs="Poppins"/>
          <w:b/>
          <w:bCs/>
        </w:rPr>
        <w:t>repo</w:t>
      </w:r>
      <w:proofErr w:type="spellEnd"/>
    </w:p>
    <w:p w14:paraId="47578DD4" w14:textId="77777777" w:rsidR="007A4A06" w:rsidRDefault="007A4A06" w:rsidP="0AD49150">
      <w:pPr>
        <w:rPr>
          <w:rFonts w:ascii="Poppins" w:hAnsi="Poppins" w:cs="Poppins"/>
        </w:rPr>
      </w:pPr>
    </w:p>
    <w:p w14:paraId="29607950" w14:textId="1657F4D0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Em grupo, naveguem pelas </w:t>
      </w:r>
      <w:r w:rsidRPr="0AD49150">
        <w:rPr>
          <w:rFonts w:ascii="Poppins" w:hAnsi="Poppins" w:cs="Poppins"/>
          <w:b/>
          <w:bCs/>
        </w:rPr>
        <w:t>próprias</w:t>
      </w:r>
      <w:r w:rsidRPr="0AD49150">
        <w:rPr>
          <w:rFonts w:ascii="Poppins" w:hAnsi="Poppins" w:cs="Poppins"/>
        </w:rPr>
        <w:t xml:space="preserve"> métricas:</w:t>
      </w:r>
    </w:p>
    <w:p w14:paraId="751AC8FA" w14:textId="77777777" w:rsidR="005E5BB6" w:rsidRPr="005E5BB6" w:rsidRDefault="005E5BB6" w:rsidP="0AD49150">
      <w:pPr>
        <w:numPr>
          <w:ilvl w:val="0"/>
          <w:numId w:val="9"/>
        </w:num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 xml:space="preserve">Insights </w:t>
      </w:r>
      <w:r w:rsidRPr="0AD49150">
        <w:rPr>
          <w:b/>
          <w:bCs/>
        </w:rPr>
        <w:t>→</w:t>
      </w:r>
      <w:r w:rsidRPr="0AD49150">
        <w:rPr>
          <w:rFonts w:ascii="Poppins" w:hAnsi="Poppins" w:cs="Poppins"/>
          <w:b/>
          <w:bCs/>
        </w:rPr>
        <w:t xml:space="preserve"> Pulse</w:t>
      </w:r>
      <w:r w:rsidRPr="0AD49150">
        <w:rPr>
          <w:rFonts w:ascii="Poppins" w:hAnsi="Poppins" w:cs="Poppins"/>
        </w:rPr>
        <w:t xml:space="preserve">: atividade recente, </w:t>
      </w:r>
      <w:proofErr w:type="spellStart"/>
      <w:r w:rsidRPr="0AD49150">
        <w:rPr>
          <w:rFonts w:ascii="Poppins" w:hAnsi="Poppins" w:cs="Poppins"/>
        </w:rPr>
        <w:t>issues</w:t>
      </w:r>
      <w:proofErr w:type="spellEnd"/>
      <w:r w:rsidRPr="0AD49150">
        <w:rPr>
          <w:rFonts w:ascii="Poppins" w:hAnsi="Poppins" w:cs="Poppins"/>
        </w:rPr>
        <w:t xml:space="preserve"> abertas/fechadas.</w:t>
      </w:r>
    </w:p>
    <w:p w14:paraId="1F9D13A3" w14:textId="77777777" w:rsidR="005E5BB6" w:rsidRPr="005E5BB6" w:rsidRDefault="005E5BB6" w:rsidP="0AD49150">
      <w:pPr>
        <w:numPr>
          <w:ilvl w:val="0"/>
          <w:numId w:val="9"/>
        </w:num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 xml:space="preserve">Insights </w:t>
      </w:r>
      <w:r w:rsidRPr="0AD49150">
        <w:rPr>
          <w:b/>
          <w:bCs/>
        </w:rPr>
        <w:t>→</w:t>
      </w:r>
      <w:r w:rsidRPr="0AD49150">
        <w:rPr>
          <w:rFonts w:ascii="Poppins" w:hAnsi="Poppins" w:cs="Poppins"/>
          <w:b/>
          <w:bCs/>
        </w:rPr>
        <w:t xml:space="preserve"> </w:t>
      </w:r>
      <w:proofErr w:type="spellStart"/>
      <w:r w:rsidRPr="0AD49150">
        <w:rPr>
          <w:rFonts w:ascii="Poppins" w:hAnsi="Poppins" w:cs="Poppins"/>
          <w:b/>
          <w:bCs/>
        </w:rPr>
        <w:t>Contributors</w:t>
      </w:r>
      <w:proofErr w:type="spellEnd"/>
      <w:r w:rsidRPr="0AD49150">
        <w:rPr>
          <w:rFonts w:ascii="Poppins" w:hAnsi="Poppins" w:cs="Poppins"/>
        </w:rPr>
        <w:t xml:space="preserve">: quem mais contribuiu, gráfico de </w:t>
      </w:r>
      <w:proofErr w:type="spellStart"/>
      <w:r w:rsidRPr="0AD49150">
        <w:rPr>
          <w:rFonts w:ascii="Poppins" w:hAnsi="Poppins" w:cs="Poppins"/>
        </w:rPr>
        <w:t>commits</w:t>
      </w:r>
      <w:proofErr w:type="spellEnd"/>
      <w:r w:rsidRPr="0AD49150">
        <w:rPr>
          <w:rFonts w:ascii="Poppins" w:hAnsi="Poppins" w:cs="Poppins"/>
        </w:rPr>
        <w:t>.</w:t>
      </w:r>
    </w:p>
    <w:p w14:paraId="68070E95" w14:textId="77777777" w:rsidR="005E5BB6" w:rsidRPr="005E5BB6" w:rsidRDefault="005E5BB6" w:rsidP="0AD49150">
      <w:pPr>
        <w:numPr>
          <w:ilvl w:val="0"/>
          <w:numId w:val="9"/>
        </w:num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  <w:b/>
          <w:bCs/>
        </w:rPr>
        <w:t>History</w:t>
      </w:r>
      <w:proofErr w:type="spellEnd"/>
      <w:r w:rsidRPr="0AD49150">
        <w:rPr>
          <w:rFonts w:ascii="Poppins" w:hAnsi="Poppins" w:cs="Poppins"/>
        </w:rPr>
        <w:t xml:space="preserve"> de arquivo específico (menu do arquivo </w:t>
      </w:r>
      <w:r w:rsidRPr="0AD49150">
        <w:t>→</w:t>
      </w:r>
      <w:r w:rsidRPr="0AD49150">
        <w:rPr>
          <w:rFonts w:ascii="Poppins" w:hAnsi="Poppins" w:cs="Poppins"/>
        </w:rPr>
        <w:t xml:space="preserve"> </w:t>
      </w:r>
      <w:proofErr w:type="spellStart"/>
      <w:r w:rsidRPr="006807CC">
        <w:rPr>
          <w:rFonts w:ascii="Poppins" w:hAnsi="Poppins" w:cs="Poppins"/>
        </w:rPr>
        <w:t>History</w:t>
      </w:r>
      <w:proofErr w:type="spellEnd"/>
      <w:r w:rsidRPr="0AD49150">
        <w:rPr>
          <w:rFonts w:ascii="Poppins" w:hAnsi="Poppins" w:cs="Poppins"/>
        </w:rPr>
        <w:t>).</w:t>
      </w:r>
    </w:p>
    <w:p w14:paraId="71C75712" w14:textId="77777777" w:rsidR="005E5BB6" w:rsidRPr="005E5BB6" w:rsidRDefault="005E5BB6" w:rsidP="0AD49150">
      <w:pPr>
        <w:numPr>
          <w:ilvl w:val="0"/>
          <w:numId w:val="9"/>
        </w:num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  <w:b/>
          <w:bCs/>
        </w:rPr>
        <w:t>Blame</w:t>
      </w:r>
      <w:proofErr w:type="spellEnd"/>
      <w:r w:rsidRPr="0AD49150">
        <w:rPr>
          <w:rFonts w:ascii="Poppins" w:hAnsi="Poppins" w:cs="Poppins"/>
        </w:rPr>
        <w:t>: quem editou cada linha e quando.</w:t>
      </w:r>
    </w:p>
    <w:p w14:paraId="076451CB" w14:textId="77777777" w:rsidR="005E5BB6" w:rsidRPr="005E5BB6" w:rsidRDefault="005E5BB6" w:rsidP="0AD49150">
      <w:pPr>
        <w:numPr>
          <w:ilvl w:val="0"/>
          <w:numId w:val="9"/>
        </w:num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 xml:space="preserve">Network </w:t>
      </w:r>
      <w:bookmarkStart w:id="4" w:name="_Int_YUEGD3l5"/>
      <w:proofErr w:type="spellStart"/>
      <w:r w:rsidRPr="0AD49150">
        <w:rPr>
          <w:rFonts w:ascii="Poppins" w:hAnsi="Poppins" w:cs="Poppins"/>
          <w:b/>
          <w:bCs/>
        </w:rPr>
        <w:t>graph</w:t>
      </w:r>
      <w:bookmarkEnd w:id="4"/>
      <w:proofErr w:type="spellEnd"/>
      <w:r w:rsidRPr="0AD49150">
        <w:rPr>
          <w:rFonts w:ascii="Poppins" w:hAnsi="Poppins" w:cs="Poppins"/>
        </w:rPr>
        <w:t xml:space="preserve"> (</w:t>
      </w:r>
      <w:r w:rsidRPr="006807CC">
        <w:rPr>
          <w:rFonts w:ascii="Poppins" w:hAnsi="Poppins" w:cs="Poppins"/>
        </w:rPr>
        <w:t xml:space="preserve">Insights </w:t>
      </w:r>
      <w:r w:rsidRPr="006807CC">
        <w:t>→</w:t>
      </w:r>
      <w:r w:rsidRPr="006807CC">
        <w:rPr>
          <w:rFonts w:ascii="Poppins" w:hAnsi="Poppins" w:cs="Poppins"/>
        </w:rPr>
        <w:t xml:space="preserve"> Network</w:t>
      </w:r>
      <w:r w:rsidRPr="0AD49150">
        <w:rPr>
          <w:rFonts w:ascii="Poppins" w:hAnsi="Poppins" w:cs="Poppins"/>
        </w:rPr>
        <w:t xml:space="preserve">): </w:t>
      </w:r>
      <w:proofErr w:type="spellStart"/>
      <w:r w:rsidRPr="0AD49150">
        <w:rPr>
          <w:rFonts w:ascii="Poppins" w:hAnsi="Poppins" w:cs="Poppins"/>
        </w:rPr>
        <w:t>branches</w:t>
      </w:r>
      <w:proofErr w:type="spellEnd"/>
      <w:r w:rsidRPr="0AD49150">
        <w:rPr>
          <w:rFonts w:ascii="Poppins" w:hAnsi="Poppins" w:cs="Poppins"/>
        </w:rPr>
        <w:t xml:space="preserve"> e merges do repositório.</w:t>
      </w:r>
    </w:p>
    <w:p w14:paraId="2EA27CCA" w14:textId="0CBD5D55" w:rsidR="005E5BB6" w:rsidRPr="005E5BB6" w:rsidRDefault="005E5BB6" w:rsidP="0AD49150">
      <w:pPr>
        <w:rPr>
          <w:rFonts w:ascii="Poppins" w:hAnsi="Poppins" w:cs="Poppins"/>
        </w:rPr>
      </w:pPr>
    </w:p>
    <w:p w14:paraId="2A9A1306" w14:textId="77777777" w:rsidR="005E5BB6" w:rsidRP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t>(Bônus) Fluxo completo de correção do bug</w:t>
      </w:r>
    </w:p>
    <w:p w14:paraId="73D88526" w14:textId="77777777" w:rsidR="005E5BB6" w:rsidRPr="005E5BB6" w:rsidRDefault="005E5BB6" w:rsidP="0AD49150">
      <w:pPr>
        <w:numPr>
          <w:ilvl w:val="0"/>
          <w:numId w:val="10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B cria </w:t>
      </w:r>
      <w:proofErr w:type="spellStart"/>
      <w:r w:rsidRPr="0AD49150">
        <w:rPr>
          <w:rFonts w:ascii="Poppins" w:hAnsi="Poppins" w:cs="Poppins"/>
        </w:rPr>
        <w:t>fix</w:t>
      </w:r>
      <w:proofErr w:type="spellEnd"/>
      <w:r w:rsidRPr="0AD49150">
        <w:rPr>
          <w:rFonts w:ascii="Poppins" w:hAnsi="Poppins" w:cs="Poppins"/>
        </w:rPr>
        <w:t>/</w:t>
      </w:r>
      <w:proofErr w:type="spellStart"/>
      <w:r w:rsidRPr="0AD49150">
        <w:rPr>
          <w:rFonts w:ascii="Poppins" w:hAnsi="Poppins" w:cs="Poppins"/>
        </w:rPr>
        <w:t>login-button</w:t>
      </w:r>
      <w:proofErr w:type="spellEnd"/>
      <w:r w:rsidRPr="0AD49150">
        <w:rPr>
          <w:rFonts w:ascii="Poppins" w:hAnsi="Poppins" w:cs="Poppins"/>
        </w:rPr>
        <w:t xml:space="preserve">, corrige, </w:t>
      </w:r>
      <w:proofErr w:type="spellStart"/>
      <w:r w:rsidRPr="0AD49150">
        <w:rPr>
          <w:rFonts w:ascii="Poppins" w:hAnsi="Poppins" w:cs="Poppins"/>
          <w:b/>
          <w:bCs/>
        </w:rPr>
        <w:t>commita</w:t>
      </w:r>
      <w:proofErr w:type="spellEnd"/>
      <w:r w:rsidRPr="0AD49150">
        <w:rPr>
          <w:rFonts w:ascii="Poppins" w:hAnsi="Poppins" w:cs="Poppins"/>
        </w:rPr>
        <w:t xml:space="preserve"> e abre PR com Fixes #&lt;número&gt;.</w:t>
      </w:r>
    </w:p>
    <w:p w14:paraId="5478F6F1" w14:textId="77777777" w:rsidR="005E5BB6" w:rsidRPr="005E5BB6" w:rsidRDefault="005E5BB6" w:rsidP="0AD49150">
      <w:pPr>
        <w:numPr>
          <w:ilvl w:val="0"/>
          <w:numId w:val="10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C revisa, pede ajustes (se necessário) e </w:t>
      </w:r>
      <w:r w:rsidRPr="0AD49150">
        <w:rPr>
          <w:rFonts w:ascii="Poppins" w:hAnsi="Poppins" w:cs="Poppins"/>
          <w:b/>
          <w:bCs/>
        </w:rPr>
        <w:t>aprova</w:t>
      </w:r>
      <w:r w:rsidRPr="0AD49150">
        <w:rPr>
          <w:rFonts w:ascii="Poppins" w:hAnsi="Poppins" w:cs="Poppins"/>
        </w:rPr>
        <w:t>.</w:t>
      </w:r>
    </w:p>
    <w:p w14:paraId="3FA66A5F" w14:textId="183C91FF" w:rsidR="005E5BB6" w:rsidRPr="005E5BB6" w:rsidRDefault="005E5BB6" w:rsidP="0AD49150">
      <w:pPr>
        <w:numPr>
          <w:ilvl w:val="0"/>
          <w:numId w:val="10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B faz </w:t>
      </w:r>
      <w:r w:rsidRPr="0AD49150">
        <w:rPr>
          <w:rFonts w:ascii="Poppins" w:hAnsi="Poppins" w:cs="Poppins"/>
          <w:b/>
          <w:bCs/>
        </w:rPr>
        <w:t>merge</w:t>
      </w:r>
      <w:r w:rsidRPr="0AD49150">
        <w:rPr>
          <w:rFonts w:ascii="Poppins" w:hAnsi="Poppins" w:cs="Poppins"/>
        </w:rPr>
        <w:t xml:space="preserve"> (usar </w:t>
      </w:r>
      <w:r w:rsidRPr="006807CC">
        <w:rPr>
          <w:rFonts w:ascii="Poppins" w:hAnsi="Poppins" w:cs="Poppins"/>
        </w:rPr>
        <w:t>squash</w:t>
      </w:r>
      <w:r w:rsidRPr="0AD49150">
        <w:rPr>
          <w:rFonts w:ascii="Poppins" w:hAnsi="Poppins" w:cs="Poppins"/>
        </w:rPr>
        <w:t xml:space="preserve"> se preferir)</w:t>
      </w:r>
      <w:r w:rsidR="0CE46EF2" w:rsidRPr="0AD49150">
        <w:rPr>
          <w:rFonts w:ascii="Poppins" w:hAnsi="Poppins" w:cs="Poppins"/>
        </w:rPr>
        <w:t>,</w:t>
      </w:r>
      <w:r w:rsidRPr="0AD49150">
        <w:rPr>
          <w:rFonts w:ascii="Poppins" w:hAnsi="Poppins" w:cs="Poppins"/>
        </w:rPr>
        <w:t xml:space="preserve"> e a </w:t>
      </w:r>
      <w:proofErr w:type="spellStart"/>
      <w:r w:rsidRPr="0AD49150">
        <w:rPr>
          <w:rFonts w:ascii="Poppins" w:hAnsi="Poppins" w:cs="Poppins"/>
        </w:rPr>
        <w:t>issue</w:t>
      </w:r>
      <w:proofErr w:type="spellEnd"/>
      <w:r w:rsidRPr="0AD49150">
        <w:rPr>
          <w:rFonts w:ascii="Poppins" w:hAnsi="Poppins" w:cs="Poppins"/>
        </w:rPr>
        <w:t xml:space="preserve"> é fechada automaticamente.</w:t>
      </w:r>
    </w:p>
    <w:p w14:paraId="6E4B8AC9" w14:textId="77777777" w:rsidR="005E5BB6" w:rsidRPr="005E5BB6" w:rsidRDefault="005E5BB6" w:rsidP="0AD49150">
      <w:pPr>
        <w:numPr>
          <w:ilvl w:val="0"/>
          <w:numId w:val="10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A </w:t>
      </w:r>
      <w:proofErr w:type="spellStart"/>
      <w:r w:rsidRPr="0AD49150">
        <w:rPr>
          <w:rFonts w:ascii="Poppins" w:hAnsi="Poppins" w:cs="Poppins"/>
        </w:rPr>
        <w:t>valida</w:t>
      </w:r>
      <w:proofErr w:type="spellEnd"/>
      <w:r w:rsidRPr="0AD49150">
        <w:rPr>
          <w:rFonts w:ascii="Poppins" w:hAnsi="Poppins" w:cs="Poppins"/>
        </w:rPr>
        <w:t xml:space="preserve"> em produção/</w:t>
      </w:r>
      <w:proofErr w:type="spellStart"/>
      <w:r w:rsidRPr="0AD49150">
        <w:rPr>
          <w:rFonts w:ascii="Poppins" w:hAnsi="Poppins" w:cs="Poppins"/>
        </w:rPr>
        <w:t>dev</w:t>
      </w:r>
      <w:proofErr w:type="spellEnd"/>
      <w:r w:rsidRPr="0AD49150">
        <w:rPr>
          <w:rFonts w:ascii="Poppins" w:hAnsi="Poppins" w:cs="Poppins"/>
        </w:rPr>
        <w:t xml:space="preserve"> e comenta o resultado.</w:t>
      </w:r>
    </w:p>
    <w:p w14:paraId="63183DC6" w14:textId="57B24D82" w:rsidR="005E5BB6" w:rsidRPr="005E5BB6" w:rsidRDefault="005E5BB6" w:rsidP="0AD49150">
      <w:pPr>
        <w:rPr>
          <w:rFonts w:ascii="Poppins" w:hAnsi="Poppins" w:cs="Poppins"/>
        </w:rPr>
      </w:pPr>
    </w:p>
    <w:p w14:paraId="081664D7" w14:textId="77777777" w:rsidR="005E5BB6" w:rsidRDefault="005E5BB6" w:rsidP="0AD49150">
      <w:pPr>
        <w:rPr>
          <w:rFonts w:ascii="Poppins" w:hAnsi="Poppins" w:cs="Poppins"/>
          <w:b/>
          <w:bCs/>
        </w:rPr>
      </w:pPr>
    </w:p>
    <w:p w14:paraId="3406BF67" w14:textId="6E5466F0" w:rsidR="005E5BB6" w:rsidRP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t xml:space="preserve">Modelos prontos de </w:t>
      </w:r>
      <w:proofErr w:type="spellStart"/>
      <w:r w:rsidRPr="0AD49150">
        <w:rPr>
          <w:rFonts w:ascii="Poppins" w:hAnsi="Poppins" w:cs="Poppins"/>
          <w:b/>
          <w:bCs/>
        </w:rPr>
        <w:t>Issue</w:t>
      </w:r>
      <w:proofErr w:type="spellEnd"/>
      <w:r w:rsidRPr="0AD49150">
        <w:rPr>
          <w:rFonts w:ascii="Poppins" w:hAnsi="Poppins" w:cs="Poppins"/>
          <w:b/>
          <w:bCs/>
        </w:rPr>
        <w:t xml:space="preserve"> </w:t>
      </w:r>
      <w:proofErr w:type="spellStart"/>
      <w:r w:rsidRPr="0AD49150">
        <w:rPr>
          <w:rFonts w:ascii="Poppins" w:hAnsi="Poppins" w:cs="Poppins"/>
          <w:b/>
          <w:bCs/>
        </w:rPr>
        <w:t>Templates</w:t>
      </w:r>
      <w:proofErr w:type="spellEnd"/>
      <w:r w:rsidRPr="0AD49150">
        <w:rPr>
          <w:rFonts w:ascii="Poppins" w:hAnsi="Poppins" w:cs="Poppins"/>
          <w:b/>
          <w:bCs/>
        </w:rPr>
        <w:t xml:space="preserve"> (opcional)</w:t>
      </w:r>
    </w:p>
    <w:p w14:paraId="01E9B088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Crie a </w:t>
      </w:r>
      <w:proofErr w:type="gramStart"/>
      <w:r w:rsidRPr="0AD49150">
        <w:rPr>
          <w:rFonts w:ascii="Poppins" w:hAnsi="Poppins" w:cs="Poppins"/>
        </w:rPr>
        <w:t>pasta .github</w:t>
      </w:r>
      <w:proofErr w:type="gramEnd"/>
      <w:r w:rsidRPr="0AD49150">
        <w:rPr>
          <w:rFonts w:ascii="Poppins" w:hAnsi="Poppins" w:cs="Poppins"/>
        </w:rPr>
        <w:t>/ISSUE_TEMPLATE/ e adicione:</w:t>
      </w:r>
    </w:p>
    <w:p w14:paraId="7D260A46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bug_report.md</w:t>
      </w:r>
    </w:p>
    <w:p w14:paraId="37651A77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---</w:t>
      </w:r>
    </w:p>
    <w:p w14:paraId="3CB51B86" w14:textId="77777777" w:rsidR="005E5BB6" w:rsidRPr="005E5BB6" w:rsidRDefault="005E5BB6" w:rsidP="0AD49150">
      <w:p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name</w:t>
      </w:r>
      <w:proofErr w:type="spellEnd"/>
      <w:r w:rsidRPr="0AD49150">
        <w:rPr>
          <w:rFonts w:ascii="Poppins" w:hAnsi="Poppins" w:cs="Poppins"/>
        </w:rPr>
        <w:t xml:space="preserve">: Bug </w:t>
      </w:r>
      <w:proofErr w:type="spellStart"/>
      <w:r w:rsidRPr="0AD49150">
        <w:rPr>
          <w:rFonts w:ascii="Poppins" w:hAnsi="Poppins" w:cs="Poppins"/>
        </w:rPr>
        <w:t>report</w:t>
      </w:r>
      <w:proofErr w:type="spellEnd"/>
    </w:p>
    <w:p w14:paraId="0AEDCAC9" w14:textId="77777777" w:rsidR="005E5BB6" w:rsidRPr="005E5BB6" w:rsidRDefault="005E5BB6" w:rsidP="0AD49150">
      <w:p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about</w:t>
      </w:r>
      <w:proofErr w:type="spellEnd"/>
      <w:r w:rsidRPr="0AD49150">
        <w:rPr>
          <w:rFonts w:ascii="Poppins" w:hAnsi="Poppins" w:cs="Poppins"/>
        </w:rPr>
        <w:t>: Reportar um problema</w:t>
      </w:r>
    </w:p>
    <w:p w14:paraId="5F893219" w14:textId="77777777" w:rsidR="005E5BB6" w:rsidRPr="005E5BB6" w:rsidRDefault="005E5BB6" w:rsidP="0AD49150">
      <w:p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labels</w:t>
      </w:r>
      <w:proofErr w:type="spellEnd"/>
      <w:r w:rsidRPr="0AD49150">
        <w:rPr>
          <w:rFonts w:ascii="Poppins" w:hAnsi="Poppins" w:cs="Poppins"/>
        </w:rPr>
        <w:t>: bug</w:t>
      </w:r>
    </w:p>
    <w:p w14:paraId="2D53C1F3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---</w:t>
      </w:r>
    </w:p>
    <w:p w14:paraId="01444B17" w14:textId="77777777" w:rsidR="005E5BB6" w:rsidRPr="005E5BB6" w:rsidRDefault="005E5BB6" w:rsidP="0AD49150">
      <w:pPr>
        <w:rPr>
          <w:rFonts w:ascii="Poppins" w:hAnsi="Poppins" w:cs="Poppins"/>
        </w:rPr>
      </w:pPr>
    </w:p>
    <w:p w14:paraId="34017398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**Descrição do bug**</w:t>
      </w:r>
    </w:p>
    <w:p w14:paraId="36BC5793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…</w:t>
      </w:r>
    </w:p>
    <w:p w14:paraId="72788112" w14:textId="77777777" w:rsidR="005E5BB6" w:rsidRPr="005E5BB6" w:rsidRDefault="005E5BB6" w:rsidP="0AD49150">
      <w:pPr>
        <w:rPr>
          <w:rFonts w:ascii="Poppins" w:hAnsi="Poppins" w:cs="Poppins"/>
        </w:rPr>
      </w:pPr>
    </w:p>
    <w:p w14:paraId="13FC8FD2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**Passos para reproduzir**</w:t>
      </w:r>
    </w:p>
    <w:p w14:paraId="5B261D91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1.</w:t>
      </w:r>
    </w:p>
    <w:p w14:paraId="604918F1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2.</w:t>
      </w:r>
    </w:p>
    <w:p w14:paraId="6F4ECA83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3.</w:t>
      </w:r>
    </w:p>
    <w:p w14:paraId="3CBBF22F" w14:textId="77777777" w:rsidR="005E5BB6" w:rsidRPr="005E5BB6" w:rsidRDefault="005E5BB6" w:rsidP="0AD49150">
      <w:pPr>
        <w:rPr>
          <w:rFonts w:ascii="Poppins" w:hAnsi="Poppins" w:cs="Poppins"/>
        </w:rPr>
      </w:pPr>
    </w:p>
    <w:p w14:paraId="1146D2D0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**Comportamento esperado**</w:t>
      </w:r>
    </w:p>
    <w:p w14:paraId="651231F4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…</w:t>
      </w:r>
    </w:p>
    <w:p w14:paraId="061346EB" w14:textId="77777777" w:rsidR="005E5BB6" w:rsidRPr="005E5BB6" w:rsidRDefault="005E5BB6" w:rsidP="0AD49150">
      <w:pPr>
        <w:rPr>
          <w:rFonts w:ascii="Poppins" w:hAnsi="Poppins" w:cs="Poppins"/>
        </w:rPr>
      </w:pPr>
    </w:p>
    <w:p w14:paraId="2C9460B7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**Evidências (prints/</w:t>
      </w:r>
      <w:proofErr w:type="gramStart"/>
      <w:r w:rsidRPr="0AD49150">
        <w:rPr>
          <w:rFonts w:ascii="Poppins" w:hAnsi="Poppins" w:cs="Poppins"/>
        </w:rPr>
        <w:t>logs)*</w:t>
      </w:r>
      <w:proofErr w:type="gramEnd"/>
      <w:r w:rsidRPr="0AD49150">
        <w:rPr>
          <w:rFonts w:ascii="Poppins" w:hAnsi="Poppins" w:cs="Poppins"/>
        </w:rPr>
        <w:t>*</w:t>
      </w:r>
    </w:p>
    <w:p w14:paraId="534F20EC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lastRenderedPageBreak/>
        <w:t>…</w:t>
      </w:r>
    </w:p>
    <w:p w14:paraId="1DAEF2C6" w14:textId="77777777" w:rsidR="005E5BB6" w:rsidRPr="005E5BB6" w:rsidRDefault="005E5BB6" w:rsidP="0AD49150">
      <w:pPr>
        <w:rPr>
          <w:rFonts w:ascii="Poppins" w:hAnsi="Poppins" w:cs="Poppins"/>
        </w:rPr>
      </w:pPr>
    </w:p>
    <w:p w14:paraId="5BA46521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**Ambiente**</w:t>
      </w:r>
    </w:p>
    <w:p w14:paraId="4CC87C9A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- SO:</w:t>
      </w:r>
    </w:p>
    <w:p w14:paraId="42610313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- Navegador/versão:</w:t>
      </w:r>
    </w:p>
    <w:p w14:paraId="1EBFD5A8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- Dispositivo:</w:t>
      </w:r>
    </w:p>
    <w:p w14:paraId="40745B22" w14:textId="77777777" w:rsidR="005E5BB6" w:rsidRPr="005E5BB6" w:rsidRDefault="005E5BB6" w:rsidP="0AD49150">
      <w:pPr>
        <w:rPr>
          <w:rFonts w:ascii="Poppins" w:hAnsi="Poppins" w:cs="Poppins"/>
        </w:rPr>
      </w:pPr>
    </w:p>
    <w:p w14:paraId="4AD8FDAB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**Impacto/Prioridade**</w:t>
      </w:r>
    </w:p>
    <w:p w14:paraId="01886C8E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…</w:t>
      </w:r>
    </w:p>
    <w:p w14:paraId="69B9387C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feature_request.md</w:t>
      </w:r>
    </w:p>
    <w:p w14:paraId="01B8D008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---</w:t>
      </w:r>
    </w:p>
    <w:p w14:paraId="2A117FD3" w14:textId="77777777" w:rsidR="005E5BB6" w:rsidRPr="005E5BB6" w:rsidRDefault="005E5BB6" w:rsidP="0AD49150">
      <w:p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name</w:t>
      </w:r>
      <w:proofErr w:type="spellEnd"/>
      <w:r w:rsidRPr="0AD49150">
        <w:rPr>
          <w:rFonts w:ascii="Poppins" w:hAnsi="Poppins" w:cs="Poppins"/>
        </w:rPr>
        <w:t xml:space="preserve">: </w:t>
      </w:r>
      <w:proofErr w:type="spellStart"/>
      <w:r w:rsidRPr="0AD49150">
        <w:rPr>
          <w:rFonts w:ascii="Poppins" w:hAnsi="Poppins" w:cs="Poppins"/>
        </w:rPr>
        <w:t>Feature</w:t>
      </w:r>
      <w:proofErr w:type="spellEnd"/>
      <w:r w:rsidRPr="0AD49150">
        <w:rPr>
          <w:rFonts w:ascii="Poppins" w:hAnsi="Poppins" w:cs="Poppins"/>
        </w:rPr>
        <w:t xml:space="preserve"> </w:t>
      </w:r>
      <w:proofErr w:type="spellStart"/>
      <w:r w:rsidRPr="0AD49150">
        <w:rPr>
          <w:rFonts w:ascii="Poppins" w:hAnsi="Poppins" w:cs="Poppins"/>
        </w:rPr>
        <w:t>request</w:t>
      </w:r>
      <w:proofErr w:type="spellEnd"/>
    </w:p>
    <w:p w14:paraId="7C618EFA" w14:textId="77777777" w:rsidR="005E5BB6" w:rsidRPr="005E5BB6" w:rsidRDefault="005E5BB6" w:rsidP="0AD49150">
      <w:p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about</w:t>
      </w:r>
      <w:proofErr w:type="spellEnd"/>
      <w:r w:rsidRPr="0AD49150">
        <w:rPr>
          <w:rFonts w:ascii="Poppins" w:hAnsi="Poppins" w:cs="Poppins"/>
        </w:rPr>
        <w:t>: Sugerir melhoria/funcionalidade</w:t>
      </w:r>
    </w:p>
    <w:p w14:paraId="45B70F0C" w14:textId="77777777" w:rsidR="005E5BB6" w:rsidRPr="005E5BB6" w:rsidRDefault="005E5BB6" w:rsidP="0AD49150">
      <w:p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labels</w:t>
      </w:r>
      <w:proofErr w:type="spellEnd"/>
      <w:r w:rsidRPr="0AD49150">
        <w:rPr>
          <w:rFonts w:ascii="Poppins" w:hAnsi="Poppins" w:cs="Poppins"/>
        </w:rPr>
        <w:t xml:space="preserve">: </w:t>
      </w:r>
      <w:proofErr w:type="spellStart"/>
      <w:r w:rsidRPr="0AD49150">
        <w:rPr>
          <w:rFonts w:ascii="Poppins" w:hAnsi="Poppins" w:cs="Poppins"/>
        </w:rPr>
        <w:t>enhancement</w:t>
      </w:r>
      <w:proofErr w:type="spellEnd"/>
    </w:p>
    <w:p w14:paraId="1AC90D83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---</w:t>
      </w:r>
    </w:p>
    <w:p w14:paraId="2E181F60" w14:textId="77777777" w:rsidR="005E5BB6" w:rsidRPr="005E5BB6" w:rsidRDefault="005E5BB6" w:rsidP="0AD49150">
      <w:pPr>
        <w:rPr>
          <w:rFonts w:ascii="Poppins" w:hAnsi="Poppins" w:cs="Poppins"/>
        </w:rPr>
      </w:pPr>
    </w:p>
    <w:p w14:paraId="6E7875F9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**Problema/Motivação**</w:t>
      </w:r>
    </w:p>
    <w:p w14:paraId="1E52B1F8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…</w:t>
      </w:r>
    </w:p>
    <w:p w14:paraId="658228C5" w14:textId="77777777" w:rsidR="005E5BB6" w:rsidRPr="005E5BB6" w:rsidRDefault="005E5BB6" w:rsidP="0AD49150">
      <w:pPr>
        <w:rPr>
          <w:rFonts w:ascii="Poppins" w:hAnsi="Poppins" w:cs="Poppins"/>
        </w:rPr>
      </w:pPr>
    </w:p>
    <w:p w14:paraId="4D62F7D0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**Proposta**</w:t>
      </w:r>
    </w:p>
    <w:p w14:paraId="68C9D621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…</w:t>
      </w:r>
    </w:p>
    <w:p w14:paraId="22289B96" w14:textId="77777777" w:rsidR="005E5BB6" w:rsidRPr="005E5BB6" w:rsidRDefault="005E5BB6" w:rsidP="0AD49150">
      <w:pPr>
        <w:rPr>
          <w:rFonts w:ascii="Poppins" w:hAnsi="Poppins" w:cs="Poppins"/>
        </w:rPr>
      </w:pPr>
    </w:p>
    <w:p w14:paraId="0AE59D0A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**Critérios de aceite**</w:t>
      </w:r>
    </w:p>
    <w:p w14:paraId="25C6506B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- [ ]</w:t>
      </w:r>
    </w:p>
    <w:p w14:paraId="4407CCCC" w14:textId="77777777" w:rsidR="005E5BB6" w:rsidRPr="005E5BB6" w:rsidRDefault="005E5BB6" w:rsidP="0AD49150">
      <w:pPr>
        <w:rPr>
          <w:rFonts w:ascii="Poppins" w:hAnsi="Poppins" w:cs="Poppins"/>
        </w:rPr>
      </w:pPr>
    </w:p>
    <w:p w14:paraId="7A48833A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**Notas de design/acessibilidade**</w:t>
      </w:r>
    </w:p>
    <w:p w14:paraId="4ADF2F19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…</w:t>
      </w:r>
    </w:p>
    <w:p w14:paraId="6F1EA2A1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  <w:b/>
          <w:bCs/>
        </w:rPr>
        <w:t>question.md</w:t>
      </w:r>
    </w:p>
    <w:p w14:paraId="0551DE72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---</w:t>
      </w:r>
    </w:p>
    <w:p w14:paraId="30CF7AE1" w14:textId="77777777" w:rsidR="005E5BB6" w:rsidRPr="005E5BB6" w:rsidRDefault="005E5BB6" w:rsidP="0AD49150">
      <w:p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name</w:t>
      </w:r>
      <w:proofErr w:type="spellEnd"/>
      <w:r w:rsidRPr="0AD49150">
        <w:rPr>
          <w:rFonts w:ascii="Poppins" w:hAnsi="Poppins" w:cs="Poppins"/>
        </w:rPr>
        <w:t xml:space="preserve">: </w:t>
      </w:r>
      <w:proofErr w:type="spellStart"/>
      <w:r w:rsidRPr="0AD49150">
        <w:rPr>
          <w:rFonts w:ascii="Poppins" w:hAnsi="Poppins" w:cs="Poppins"/>
        </w:rPr>
        <w:t>Question</w:t>
      </w:r>
      <w:proofErr w:type="spellEnd"/>
    </w:p>
    <w:p w14:paraId="22A9DDCF" w14:textId="77777777" w:rsidR="005E5BB6" w:rsidRPr="005E5BB6" w:rsidRDefault="005E5BB6" w:rsidP="0AD49150">
      <w:p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about</w:t>
      </w:r>
      <w:proofErr w:type="spellEnd"/>
      <w:r w:rsidRPr="0AD49150">
        <w:rPr>
          <w:rFonts w:ascii="Poppins" w:hAnsi="Poppins" w:cs="Poppins"/>
        </w:rPr>
        <w:t>: Dúvida ou pedido de ajuda</w:t>
      </w:r>
    </w:p>
    <w:p w14:paraId="69AF2065" w14:textId="77777777" w:rsidR="005E5BB6" w:rsidRPr="005E5BB6" w:rsidRDefault="005E5BB6" w:rsidP="0AD49150">
      <w:pPr>
        <w:rPr>
          <w:rFonts w:ascii="Poppins" w:hAnsi="Poppins" w:cs="Poppins"/>
        </w:rPr>
      </w:pPr>
      <w:proofErr w:type="spellStart"/>
      <w:r w:rsidRPr="0AD49150">
        <w:rPr>
          <w:rFonts w:ascii="Poppins" w:hAnsi="Poppins" w:cs="Poppins"/>
        </w:rPr>
        <w:t>labels</w:t>
      </w:r>
      <w:proofErr w:type="spellEnd"/>
      <w:r w:rsidRPr="0AD49150">
        <w:rPr>
          <w:rFonts w:ascii="Poppins" w:hAnsi="Poppins" w:cs="Poppins"/>
        </w:rPr>
        <w:t xml:space="preserve">: </w:t>
      </w:r>
      <w:proofErr w:type="spellStart"/>
      <w:r w:rsidRPr="0AD49150">
        <w:rPr>
          <w:rFonts w:ascii="Poppins" w:hAnsi="Poppins" w:cs="Poppins"/>
        </w:rPr>
        <w:t>question</w:t>
      </w:r>
      <w:proofErr w:type="spellEnd"/>
    </w:p>
    <w:p w14:paraId="7E7AA67E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---</w:t>
      </w:r>
    </w:p>
    <w:p w14:paraId="42522DE1" w14:textId="77777777" w:rsidR="005E5BB6" w:rsidRPr="005E5BB6" w:rsidRDefault="005E5BB6" w:rsidP="0AD49150">
      <w:pPr>
        <w:rPr>
          <w:rFonts w:ascii="Poppins" w:hAnsi="Poppins" w:cs="Poppins"/>
        </w:rPr>
      </w:pPr>
    </w:p>
    <w:p w14:paraId="65B6DF30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**Dúvida**</w:t>
      </w:r>
    </w:p>
    <w:p w14:paraId="339D1519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…</w:t>
      </w:r>
    </w:p>
    <w:p w14:paraId="2C3F1FB3" w14:textId="77777777" w:rsidR="005E5BB6" w:rsidRPr="005E5BB6" w:rsidRDefault="005E5BB6" w:rsidP="0AD49150">
      <w:pPr>
        <w:rPr>
          <w:rFonts w:ascii="Poppins" w:hAnsi="Poppins" w:cs="Poppins"/>
        </w:rPr>
      </w:pPr>
    </w:p>
    <w:p w14:paraId="0CAFD1AC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**O que já tentei**</w:t>
      </w:r>
    </w:p>
    <w:p w14:paraId="500B7D70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lastRenderedPageBreak/>
        <w:t>…</w:t>
      </w:r>
    </w:p>
    <w:p w14:paraId="63D8163D" w14:textId="77777777" w:rsidR="005E5BB6" w:rsidRPr="005E5BB6" w:rsidRDefault="005E5BB6" w:rsidP="0AD49150">
      <w:pPr>
        <w:rPr>
          <w:rFonts w:ascii="Poppins" w:hAnsi="Poppins" w:cs="Poppins"/>
        </w:rPr>
      </w:pPr>
    </w:p>
    <w:p w14:paraId="73DA1938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**Ambiente/versões**</w:t>
      </w:r>
    </w:p>
    <w:p w14:paraId="11066B3D" w14:textId="77777777" w:rsidR="005E5BB6" w:rsidRPr="005E5BB6" w:rsidRDefault="005E5BB6" w:rsidP="0AD49150">
      <w:pPr>
        <w:rPr>
          <w:rFonts w:ascii="Poppins" w:hAnsi="Poppins" w:cs="Poppins"/>
        </w:rPr>
      </w:pPr>
      <w:r w:rsidRPr="0AD49150">
        <w:rPr>
          <w:rFonts w:ascii="Poppins" w:hAnsi="Poppins" w:cs="Poppins"/>
        </w:rPr>
        <w:t>…</w:t>
      </w:r>
    </w:p>
    <w:p w14:paraId="3E4CBA3C" w14:textId="4AA8B912" w:rsidR="005E5BB6" w:rsidRPr="005E5BB6" w:rsidRDefault="005E5BB6" w:rsidP="0AD49150">
      <w:pPr>
        <w:rPr>
          <w:rFonts w:ascii="Poppins" w:hAnsi="Poppins" w:cs="Poppins"/>
        </w:rPr>
      </w:pPr>
    </w:p>
    <w:p w14:paraId="209156AE" w14:textId="77777777" w:rsidR="005E5BB6" w:rsidRP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t>Checklist de entrega (por trio)</w:t>
      </w:r>
    </w:p>
    <w:p w14:paraId="02B7249C" w14:textId="77777777" w:rsidR="005E5BB6" w:rsidRPr="005E5BB6" w:rsidRDefault="005E5BB6" w:rsidP="0AD49150">
      <w:pPr>
        <w:numPr>
          <w:ilvl w:val="0"/>
          <w:numId w:val="11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Repositório </w:t>
      </w:r>
      <w:r w:rsidRPr="0AD49150">
        <w:rPr>
          <w:rFonts w:ascii="Poppins" w:hAnsi="Poppins" w:cs="Poppins"/>
          <w:b/>
          <w:bCs/>
        </w:rPr>
        <w:t>próprio</w:t>
      </w:r>
      <w:r w:rsidRPr="0AD49150">
        <w:rPr>
          <w:rFonts w:ascii="Poppins" w:hAnsi="Poppins" w:cs="Poppins"/>
        </w:rPr>
        <w:t xml:space="preserve"> escolhido e colaboradores adicionados (Write).</w:t>
      </w:r>
    </w:p>
    <w:p w14:paraId="47042E84" w14:textId="77777777" w:rsidR="005E5BB6" w:rsidRPr="005E5BB6" w:rsidRDefault="005E5BB6" w:rsidP="0AD49150">
      <w:pPr>
        <w:numPr>
          <w:ilvl w:val="0"/>
          <w:numId w:val="11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3 </w:t>
      </w:r>
      <w:proofErr w:type="spellStart"/>
      <w:r w:rsidRPr="0AD49150">
        <w:rPr>
          <w:rFonts w:ascii="Poppins" w:hAnsi="Poppins" w:cs="Poppins"/>
        </w:rPr>
        <w:t>issues</w:t>
      </w:r>
      <w:proofErr w:type="spellEnd"/>
      <w:r w:rsidRPr="0AD49150">
        <w:rPr>
          <w:rFonts w:ascii="Poppins" w:hAnsi="Poppins" w:cs="Poppins"/>
        </w:rPr>
        <w:t xml:space="preserve"> criadas com </w:t>
      </w:r>
      <w:proofErr w:type="spellStart"/>
      <w:r w:rsidRPr="0AD49150">
        <w:rPr>
          <w:rFonts w:ascii="Poppins" w:hAnsi="Poppins" w:cs="Poppins"/>
          <w:b/>
          <w:bCs/>
        </w:rPr>
        <w:t>labels</w:t>
      </w:r>
      <w:proofErr w:type="spellEnd"/>
      <w:r w:rsidRPr="0AD49150">
        <w:rPr>
          <w:rFonts w:ascii="Poppins" w:hAnsi="Poppins" w:cs="Poppins"/>
        </w:rPr>
        <w:t xml:space="preserve"> e boa descrição.</w:t>
      </w:r>
    </w:p>
    <w:p w14:paraId="0679607D" w14:textId="77777777" w:rsidR="005E5BB6" w:rsidRPr="005E5BB6" w:rsidRDefault="005E5BB6" w:rsidP="0AD49150">
      <w:pPr>
        <w:numPr>
          <w:ilvl w:val="0"/>
          <w:numId w:val="11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Respostas e encaminhamentos nas </w:t>
      </w:r>
      <w:proofErr w:type="spellStart"/>
      <w:r w:rsidRPr="0AD49150">
        <w:rPr>
          <w:rFonts w:ascii="Poppins" w:hAnsi="Poppins" w:cs="Poppins"/>
        </w:rPr>
        <w:t>issues</w:t>
      </w:r>
      <w:proofErr w:type="spellEnd"/>
      <w:r w:rsidRPr="0AD49150">
        <w:rPr>
          <w:rFonts w:ascii="Poppins" w:hAnsi="Poppins" w:cs="Poppins"/>
        </w:rPr>
        <w:t xml:space="preserve"> (B e C atuaram).</w:t>
      </w:r>
    </w:p>
    <w:p w14:paraId="7977606A" w14:textId="77777777" w:rsidR="005E5BB6" w:rsidRPr="005E5BB6" w:rsidRDefault="005E5BB6" w:rsidP="0AD49150">
      <w:pPr>
        <w:numPr>
          <w:ilvl w:val="0"/>
          <w:numId w:val="11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 xml:space="preserve">PR aberto e revisado com </w:t>
      </w:r>
      <w:r w:rsidRPr="0AD49150">
        <w:rPr>
          <w:rFonts w:ascii="Poppins" w:hAnsi="Poppins" w:cs="Poppins"/>
          <w:b/>
          <w:bCs/>
        </w:rPr>
        <w:t>comentários em linha</w:t>
      </w:r>
      <w:r w:rsidRPr="0AD49150">
        <w:rPr>
          <w:rFonts w:ascii="Poppins" w:hAnsi="Poppins" w:cs="Poppins"/>
        </w:rPr>
        <w:t>.</w:t>
      </w:r>
    </w:p>
    <w:p w14:paraId="73BACDDF" w14:textId="77777777" w:rsidR="005E5BB6" w:rsidRPr="005E5BB6" w:rsidRDefault="005E5BB6" w:rsidP="0AD49150">
      <w:pPr>
        <w:numPr>
          <w:ilvl w:val="0"/>
          <w:numId w:val="11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Network/</w:t>
      </w:r>
      <w:proofErr w:type="spellStart"/>
      <w:r w:rsidRPr="0AD49150">
        <w:rPr>
          <w:rFonts w:ascii="Poppins" w:hAnsi="Poppins" w:cs="Poppins"/>
        </w:rPr>
        <w:t>History</w:t>
      </w:r>
      <w:proofErr w:type="spellEnd"/>
      <w:r w:rsidRPr="0AD49150">
        <w:rPr>
          <w:rFonts w:ascii="Poppins" w:hAnsi="Poppins" w:cs="Poppins"/>
        </w:rPr>
        <w:t>/</w:t>
      </w:r>
      <w:proofErr w:type="spellStart"/>
      <w:r w:rsidRPr="0AD49150">
        <w:rPr>
          <w:rFonts w:ascii="Poppins" w:hAnsi="Poppins" w:cs="Poppins"/>
        </w:rPr>
        <w:t>Blame</w:t>
      </w:r>
      <w:proofErr w:type="spellEnd"/>
      <w:r w:rsidRPr="0AD49150">
        <w:rPr>
          <w:rFonts w:ascii="Poppins" w:hAnsi="Poppins" w:cs="Poppins"/>
        </w:rPr>
        <w:t xml:space="preserve"> explorados (registrem um insight em comentário/README).</w:t>
      </w:r>
    </w:p>
    <w:p w14:paraId="4832B0A7" w14:textId="77777777" w:rsidR="00B46730" w:rsidRDefault="00B46730" w:rsidP="0AD49150">
      <w:pPr>
        <w:rPr>
          <w:rFonts w:ascii="Poppins" w:hAnsi="Poppins" w:cs="Poppins"/>
        </w:rPr>
      </w:pPr>
    </w:p>
    <w:p w14:paraId="4B5AA8D5" w14:textId="77777777" w:rsidR="005E5BB6" w:rsidRDefault="005E5BB6" w:rsidP="0AD49150">
      <w:pPr>
        <w:pBdr>
          <w:bottom w:val="single" w:sz="4" w:space="1" w:color="auto"/>
        </w:pBdr>
        <w:rPr>
          <w:rFonts w:ascii="Poppins" w:hAnsi="Poppins" w:cs="Poppins"/>
        </w:rPr>
      </w:pPr>
    </w:p>
    <w:p w14:paraId="0F0657F1" w14:textId="77777777" w:rsidR="005E5BB6" w:rsidRDefault="005E5BB6" w:rsidP="0AD49150">
      <w:pPr>
        <w:rPr>
          <w:rFonts w:ascii="Poppins" w:hAnsi="Poppins" w:cs="Poppins"/>
        </w:rPr>
      </w:pPr>
    </w:p>
    <w:p w14:paraId="529DFAA5" w14:textId="05E9FC28" w:rsidR="005E5BB6" w:rsidRPr="005E5BB6" w:rsidRDefault="005E5BB6" w:rsidP="0AD49150">
      <w:pPr>
        <w:rPr>
          <w:rFonts w:ascii="Poppins" w:hAnsi="Poppins" w:cs="Poppins"/>
          <w:b/>
          <w:bCs/>
        </w:rPr>
      </w:pPr>
      <w:r w:rsidRPr="0AD49150">
        <w:rPr>
          <w:rFonts w:ascii="Poppins" w:hAnsi="Poppins" w:cs="Poppins"/>
          <w:b/>
          <w:bCs/>
        </w:rPr>
        <w:t>Perguntas dissertativas sobre o tema</w:t>
      </w:r>
    </w:p>
    <w:p w14:paraId="5ABCBAF9" w14:textId="77777777" w:rsidR="005E5BB6" w:rsidRDefault="005E5BB6" w:rsidP="0AD49150">
      <w:pPr>
        <w:rPr>
          <w:rFonts w:ascii="Poppins" w:hAnsi="Poppins" w:cs="Poppins"/>
        </w:rPr>
      </w:pPr>
    </w:p>
    <w:p w14:paraId="47A605F0" w14:textId="03E070BB" w:rsidR="005E5BB6" w:rsidRDefault="005E5BB6" w:rsidP="0AD49150">
      <w:pPr>
        <w:pStyle w:val="PargrafodaLista"/>
        <w:numPr>
          <w:ilvl w:val="0"/>
          <w:numId w:val="12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Descreva</w:t>
      </w:r>
      <w:r w:rsidR="03127D7B" w:rsidRPr="0AD49150">
        <w:rPr>
          <w:rFonts w:ascii="Poppins" w:hAnsi="Poppins" w:cs="Poppins"/>
        </w:rPr>
        <w:t>m</w:t>
      </w:r>
      <w:r w:rsidRPr="0AD49150">
        <w:rPr>
          <w:rFonts w:ascii="Poppins" w:hAnsi="Poppins" w:cs="Poppins"/>
        </w:rPr>
        <w:t xml:space="preserve">, passo a passo, como uma </w:t>
      </w:r>
      <w:proofErr w:type="spellStart"/>
      <w:r w:rsidRPr="006807CC">
        <w:rPr>
          <w:rFonts w:ascii="Poppins" w:hAnsi="Poppins" w:cs="Poppins"/>
        </w:rPr>
        <w:t>issue</w:t>
      </w:r>
      <w:proofErr w:type="spellEnd"/>
      <w:r w:rsidRPr="0AD49150">
        <w:rPr>
          <w:rFonts w:ascii="Poppins" w:hAnsi="Poppins" w:cs="Poppins"/>
        </w:rPr>
        <w:t xml:space="preserve"> aberta pelo </w:t>
      </w:r>
      <w:proofErr w:type="spellStart"/>
      <w:r w:rsidRPr="0AD49150">
        <w:rPr>
          <w:rFonts w:ascii="Poppins" w:hAnsi="Poppins" w:cs="Poppins"/>
        </w:rPr>
        <w:t>Reporter</w:t>
      </w:r>
      <w:proofErr w:type="spellEnd"/>
      <w:r w:rsidRPr="0AD49150">
        <w:rPr>
          <w:rFonts w:ascii="Poppins" w:hAnsi="Poppins" w:cs="Poppins"/>
        </w:rPr>
        <w:t xml:space="preserve"> foi priorizada, tratada pelo </w:t>
      </w:r>
      <w:proofErr w:type="spellStart"/>
      <w:r w:rsidRPr="0AD49150">
        <w:rPr>
          <w:rFonts w:ascii="Poppins" w:hAnsi="Poppins" w:cs="Poppins"/>
        </w:rPr>
        <w:t>Developer</w:t>
      </w:r>
      <w:proofErr w:type="spellEnd"/>
      <w:r w:rsidRPr="0AD49150">
        <w:rPr>
          <w:rFonts w:ascii="Poppins" w:hAnsi="Poppins" w:cs="Poppins"/>
        </w:rPr>
        <w:t xml:space="preserve"> e revisada pelo </w:t>
      </w:r>
      <w:proofErr w:type="spellStart"/>
      <w:r w:rsidRPr="0AD49150">
        <w:rPr>
          <w:rFonts w:ascii="Poppins" w:hAnsi="Poppins" w:cs="Poppins"/>
        </w:rPr>
        <w:t>Reviewer</w:t>
      </w:r>
      <w:proofErr w:type="spellEnd"/>
      <w:r w:rsidRPr="0AD49150">
        <w:rPr>
          <w:rFonts w:ascii="Poppins" w:hAnsi="Poppins" w:cs="Poppins"/>
        </w:rPr>
        <w:t xml:space="preserve"> até o </w:t>
      </w:r>
      <w:r w:rsidRPr="006807CC">
        <w:rPr>
          <w:rFonts w:ascii="Poppins" w:hAnsi="Poppins" w:cs="Poppins"/>
        </w:rPr>
        <w:t>merge</w:t>
      </w:r>
      <w:r w:rsidRPr="0AD49150">
        <w:rPr>
          <w:rFonts w:ascii="Poppins" w:hAnsi="Poppins" w:cs="Poppins"/>
        </w:rPr>
        <w:t>. Explique</w:t>
      </w:r>
      <w:r w:rsidR="0C213D43" w:rsidRPr="0AD49150">
        <w:rPr>
          <w:rFonts w:ascii="Poppins" w:hAnsi="Poppins" w:cs="Poppins"/>
        </w:rPr>
        <w:t>m</w:t>
      </w:r>
      <w:r w:rsidRPr="0AD49150">
        <w:rPr>
          <w:rFonts w:ascii="Poppins" w:hAnsi="Poppins" w:cs="Poppins"/>
        </w:rPr>
        <w:t xml:space="preserve"> as decisões tomadas (rótulos/</w:t>
      </w:r>
      <w:proofErr w:type="spellStart"/>
      <w:r w:rsidRPr="0AD49150">
        <w:rPr>
          <w:rFonts w:ascii="Poppins" w:hAnsi="Poppins" w:cs="Poppins"/>
        </w:rPr>
        <w:t>labels</w:t>
      </w:r>
      <w:proofErr w:type="spellEnd"/>
      <w:r w:rsidRPr="0AD49150">
        <w:rPr>
          <w:rFonts w:ascii="Poppins" w:hAnsi="Poppins" w:cs="Poppins"/>
        </w:rPr>
        <w:t xml:space="preserve">, </w:t>
      </w:r>
      <w:proofErr w:type="spellStart"/>
      <w:r w:rsidRPr="0AD49150">
        <w:rPr>
          <w:rFonts w:ascii="Poppins" w:hAnsi="Poppins" w:cs="Poppins"/>
        </w:rPr>
        <w:t>milestone</w:t>
      </w:r>
      <w:proofErr w:type="spellEnd"/>
      <w:r w:rsidRPr="0AD49150">
        <w:rPr>
          <w:rFonts w:ascii="Poppins" w:hAnsi="Poppins" w:cs="Poppins"/>
        </w:rPr>
        <w:t>, critérios de aceite)</w:t>
      </w:r>
      <w:r w:rsidR="17234EC4" w:rsidRPr="0AD49150">
        <w:rPr>
          <w:rFonts w:ascii="Poppins" w:hAnsi="Poppins" w:cs="Poppins"/>
        </w:rPr>
        <w:t>;</w:t>
      </w:r>
      <w:r w:rsidRPr="0AD49150">
        <w:rPr>
          <w:rFonts w:ascii="Poppins" w:hAnsi="Poppins" w:cs="Poppins"/>
        </w:rPr>
        <w:t xml:space="preserve"> como o PR foi vinculado à </w:t>
      </w:r>
      <w:proofErr w:type="spellStart"/>
      <w:r w:rsidRPr="006807CC">
        <w:rPr>
          <w:rFonts w:ascii="Poppins" w:hAnsi="Poppins" w:cs="Poppins"/>
        </w:rPr>
        <w:t>issue</w:t>
      </w:r>
      <w:proofErr w:type="spellEnd"/>
      <w:r w:rsidRPr="0AD49150">
        <w:rPr>
          <w:rFonts w:ascii="Poppins" w:hAnsi="Poppins" w:cs="Poppins"/>
        </w:rPr>
        <w:t xml:space="preserve"> (</w:t>
      </w:r>
      <w:r w:rsidRPr="0AD49150">
        <w:rPr>
          <w:rFonts w:ascii="Poppins" w:hAnsi="Poppins" w:cs="Poppins"/>
          <w:b/>
          <w:bCs/>
        </w:rPr>
        <w:t>Fixes/Closes #id</w:t>
      </w:r>
      <w:r w:rsidRPr="0AD49150">
        <w:rPr>
          <w:rFonts w:ascii="Poppins" w:hAnsi="Poppins" w:cs="Poppins"/>
        </w:rPr>
        <w:t>)</w:t>
      </w:r>
      <w:r w:rsidR="73F99075" w:rsidRPr="0AD49150">
        <w:rPr>
          <w:rFonts w:ascii="Poppins" w:hAnsi="Poppins" w:cs="Poppins"/>
        </w:rPr>
        <w:t>;</w:t>
      </w:r>
      <w:r w:rsidRPr="0AD49150">
        <w:rPr>
          <w:rFonts w:ascii="Poppins" w:hAnsi="Poppins" w:cs="Poppins"/>
        </w:rPr>
        <w:t xml:space="preserve"> os comentários em linha que mudaram o código</w:t>
      </w:r>
      <w:r w:rsidR="25FF1FE3" w:rsidRPr="0AD49150">
        <w:rPr>
          <w:rFonts w:ascii="Poppins" w:hAnsi="Poppins" w:cs="Poppins"/>
        </w:rPr>
        <w:t>;</w:t>
      </w:r>
      <w:r w:rsidRPr="0AD49150">
        <w:rPr>
          <w:rFonts w:ascii="Poppins" w:hAnsi="Poppins" w:cs="Poppins"/>
        </w:rPr>
        <w:t xml:space="preserve"> e o que aprende</w:t>
      </w:r>
      <w:r w:rsidR="61E458C0" w:rsidRPr="0AD49150">
        <w:rPr>
          <w:rFonts w:ascii="Poppins" w:hAnsi="Poppins" w:cs="Poppins"/>
        </w:rPr>
        <w:t>ra</w:t>
      </w:r>
      <w:r w:rsidRPr="0AD49150">
        <w:rPr>
          <w:rFonts w:ascii="Poppins" w:hAnsi="Poppins" w:cs="Poppins"/>
        </w:rPr>
        <w:t>m com esse ciclo.</w:t>
      </w:r>
      <w:r>
        <w:br/>
      </w:r>
    </w:p>
    <w:p w14:paraId="45299F23" w14:textId="5364E3FE" w:rsidR="005E5BB6" w:rsidRDefault="005E5BB6" w:rsidP="0AD49150">
      <w:pPr>
        <w:pStyle w:val="PargrafodaLista"/>
        <w:numPr>
          <w:ilvl w:val="0"/>
          <w:numId w:val="12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Relate</w:t>
      </w:r>
      <w:r w:rsidR="582766B4" w:rsidRPr="0AD49150">
        <w:rPr>
          <w:rFonts w:ascii="Poppins" w:hAnsi="Poppins" w:cs="Poppins"/>
        </w:rPr>
        <w:t>m</w:t>
      </w:r>
      <w:r w:rsidRPr="0AD49150">
        <w:rPr>
          <w:rFonts w:ascii="Poppins" w:hAnsi="Poppins" w:cs="Poppins"/>
        </w:rPr>
        <w:t xml:space="preserve"> um conflito real (ou simulado) que ocorreu no repositório: como foi detectado, quais arquivos/linhas estavam envolvidos e qual estratégia usaram para resolver (</w:t>
      </w:r>
      <w:proofErr w:type="spellStart"/>
      <w:r w:rsidRPr="0AD49150">
        <w:rPr>
          <w:rFonts w:ascii="Poppins" w:hAnsi="Poppins" w:cs="Poppins"/>
        </w:rPr>
        <w:t>pull</w:t>
      </w:r>
      <w:proofErr w:type="spellEnd"/>
      <w:r w:rsidRPr="0AD49150">
        <w:rPr>
          <w:rFonts w:ascii="Poppins" w:hAnsi="Poppins" w:cs="Poppins"/>
        </w:rPr>
        <w:t xml:space="preserve"> --</w:t>
      </w:r>
      <w:bookmarkStart w:id="5" w:name="_Int_roOOVil7"/>
      <w:proofErr w:type="spellStart"/>
      <w:r w:rsidRPr="0AD49150">
        <w:rPr>
          <w:rFonts w:ascii="Poppins" w:hAnsi="Poppins" w:cs="Poppins"/>
        </w:rPr>
        <w:t>rebase</w:t>
      </w:r>
      <w:bookmarkEnd w:id="5"/>
      <w:proofErr w:type="spellEnd"/>
      <w:r w:rsidRPr="0AD49150">
        <w:rPr>
          <w:rFonts w:ascii="Poppins" w:hAnsi="Poppins" w:cs="Poppins"/>
        </w:rPr>
        <w:t>, merge, squash). Compare</w:t>
      </w:r>
      <w:r w:rsidR="7E067DB5" w:rsidRPr="0AD49150">
        <w:rPr>
          <w:rFonts w:ascii="Poppins" w:hAnsi="Poppins" w:cs="Poppins"/>
        </w:rPr>
        <w:t>m</w:t>
      </w:r>
      <w:r w:rsidRPr="0AD49150">
        <w:rPr>
          <w:rFonts w:ascii="Poppins" w:hAnsi="Poppins" w:cs="Poppins"/>
        </w:rPr>
        <w:t xml:space="preserve"> prós e contras das abordagens escolhidas para clareza do histórico, rastreabilidade e colaboração.</w:t>
      </w:r>
      <w:r>
        <w:br/>
      </w:r>
    </w:p>
    <w:p w14:paraId="0C659E7E" w14:textId="41B4C8DD" w:rsidR="005E5BB6" w:rsidRPr="005E5BB6" w:rsidRDefault="005E5BB6" w:rsidP="0AD49150">
      <w:pPr>
        <w:pStyle w:val="PargrafodaLista"/>
        <w:numPr>
          <w:ilvl w:val="0"/>
          <w:numId w:val="12"/>
        </w:numPr>
        <w:rPr>
          <w:rFonts w:ascii="Poppins" w:hAnsi="Poppins" w:cs="Poppins"/>
        </w:rPr>
      </w:pPr>
      <w:r w:rsidRPr="0AD49150">
        <w:rPr>
          <w:rFonts w:ascii="Poppins" w:hAnsi="Poppins" w:cs="Poppins"/>
        </w:rPr>
        <w:t>Analise</w:t>
      </w:r>
      <w:r w:rsidR="65502599" w:rsidRPr="0AD49150">
        <w:rPr>
          <w:rFonts w:ascii="Poppins" w:hAnsi="Poppins" w:cs="Poppins"/>
        </w:rPr>
        <w:t>m</w:t>
      </w:r>
      <w:r w:rsidRPr="0AD49150">
        <w:rPr>
          <w:rFonts w:ascii="Poppins" w:hAnsi="Poppins" w:cs="Poppins"/>
        </w:rPr>
        <w:t xml:space="preserve"> as políticas de colaboração que adotaram (permissões Write, revisão obrigatória, </w:t>
      </w:r>
      <w:proofErr w:type="spellStart"/>
      <w:r w:rsidRPr="0AD49150">
        <w:rPr>
          <w:rFonts w:ascii="Poppins" w:hAnsi="Poppins" w:cs="Poppins"/>
        </w:rPr>
        <w:t>templates</w:t>
      </w:r>
      <w:proofErr w:type="spellEnd"/>
      <w:r w:rsidRPr="0AD49150">
        <w:rPr>
          <w:rFonts w:ascii="Poppins" w:hAnsi="Poppins" w:cs="Poppins"/>
        </w:rPr>
        <w:t xml:space="preserve"> de </w:t>
      </w:r>
      <w:proofErr w:type="spellStart"/>
      <w:r w:rsidRPr="0AD49150">
        <w:rPr>
          <w:rFonts w:ascii="Poppins" w:hAnsi="Poppins" w:cs="Poppins"/>
        </w:rPr>
        <w:t>issues</w:t>
      </w:r>
      <w:proofErr w:type="spellEnd"/>
      <w:r w:rsidRPr="0AD49150">
        <w:rPr>
          <w:rFonts w:ascii="Poppins" w:hAnsi="Poppins" w:cs="Poppins"/>
        </w:rPr>
        <w:t xml:space="preserve">/PR, </w:t>
      </w:r>
      <w:proofErr w:type="spellStart"/>
      <w:r w:rsidRPr="0AD49150">
        <w:rPr>
          <w:rFonts w:ascii="Poppins" w:hAnsi="Poppins" w:cs="Poppins"/>
        </w:rPr>
        <w:t>branch</w:t>
      </w:r>
      <w:proofErr w:type="spellEnd"/>
      <w:r w:rsidRPr="0AD49150">
        <w:rPr>
          <w:rFonts w:ascii="Poppins" w:hAnsi="Poppins" w:cs="Poppins"/>
        </w:rPr>
        <w:t xml:space="preserve"> </w:t>
      </w:r>
      <w:bookmarkStart w:id="6" w:name="_Int_GOCfCSin"/>
      <w:proofErr w:type="spellStart"/>
      <w:r w:rsidRPr="0AD49150">
        <w:rPr>
          <w:rFonts w:ascii="Poppins" w:hAnsi="Poppins" w:cs="Poppins"/>
        </w:rPr>
        <w:t>protection</w:t>
      </w:r>
      <w:bookmarkEnd w:id="6"/>
      <w:proofErr w:type="spellEnd"/>
      <w:r w:rsidRPr="0AD49150">
        <w:rPr>
          <w:rFonts w:ascii="Poppins" w:hAnsi="Poppins" w:cs="Poppins"/>
        </w:rPr>
        <w:t xml:space="preserve"> se aplicável). Proponha</w:t>
      </w:r>
      <w:r w:rsidR="6C355C45" w:rsidRPr="0AD49150">
        <w:rPr>
          <w:rFonts w:ascii="Poppins" w:hAnsi="Poppins" w:cs="Poppins"/>
        </w:rPr>
        <w:t>m</w:t>
      </w:r>
      <w:r w:rsidRPr="0AD49150">
        <w:rPr>
          <w:rFonts w:ascii="Poppins" w:hAnsi="Poppins" w:cs="Poppins"/>
        </w:rPr>
        <w:t xml:space="preserve"> melhorias para quando houver mais pessoas contribuindo. Defina</w:t>
      </w:r>
      <w:r w:rsidR="193F3C88" w:rsidRPr="0AD49150">
        <w:rPr>
          <w:rFonts w:ascii="Poppins" w:hAnsi="Poppins" w:cs="Poppins"/>
        </w:rPr>
        <w:t>m</w:t>
      </w:r>
      <w:r w:rsidRPr="0AD49150">
        <w:rPr>
          <w:rFonts w:ascii="Poppins" w:hAnsi="Poppins" w:cs="Poppins"/>
        </w:rPr>
        <w:t xml:space="preserve"> 3 métricas para acompanhar a saúde do fluxo (ex.: lead time for </w:t>
      </w:r>
      <w:bookmarkStart w:id="7" w:name="_Int_ukReTEvK"/>
      <w:proofErr w:type="spellStart"/>
      <w:r w:rsidRPr="0AD49150">
        <w:rPr>
          <w:rFonts w:ascii="Poppins" w:hAnsi="Poppins" w:cs="Poppins"/>
        </w:rPr>
        <w:t>changes</w:t>
      </w:r>
      <w:bookmarkEnd w:id="7"/>
      <w:proofErr w:type="spellEnd"/>
      <w:r w:rsidRPr="0AD49150">
        <w:rPr>
          <w:rFonts w:ascii="Poppins" w:hAnsi="Poppins" w:cs="Poppins"/>
        </w:rPr>
        <w:t>, tempo médio de PR aberto, taxa de merge sem revisão, taxa de conflitos) e explique</w:t>
      </w:r>
      <w:r w:rsidR="29EF6A9C" w:rsidRPr="0AD49150">
        <w:rPr>
          <w:rFonts w:ascii="Poppins" w:hAnsi="Poppins" w:cs="Poppins"/>
        </w:rPr>
        <w:t>m</w:t>
      </w:r>
      <w:r w:rsidRPr="0AD49150">
        <w:rPr>
          <w:rFonts w:ascii="Poppins" w:hAnsi="Poppins" w:cs="Poppins"/>
        </w:rPr>
        <w:t xml:space="preserve"> como mediria</w:t>
      </w:r>
      <w:r w:rsidR="06E1AB82" w:rsidRPr="0AD49150">
        <w:rPr>
          <w:rFonts w:ascii="Poppins" w:hAnsi="Poppins" w:cs="Poppins"/>
        </w:rPr>
        <w:t>m</w:t>
      </w:r>
      <w:r w:rsidRPr="0AD49150">
        <w:rPr>
          <w:rFonts w:ascii="Poppins" w:hAnsi="Poppins" w:cs="Poppins"/>
        </w:rPr>
        <w:t xml:space="preserve"> cada uma.</w:t>
      </w:r>
    </w:p>
    <w:sectPr w:rsidR="005E5BB6" w:rsidRPr="005E5BB6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1D7D1B" w14:textId="77777777" w:rsidR="00D9400D" w:rsidRDefault="00D9400D">
      <w:r>
        <w:separator/>
      </w:r>
    </w:p>
  </w:endnote>
  <w:endnote w:type="continuationSeparator" w:id="0">
    <w:p w14:paraId="1612D855" w14:textId="77777777" w:rsidR="00D9400D" w:rsidRDefault="00D9400D">
      <w:r>
        <w:continuationSeparator/>
      </w:r>
    </w:p>
  </w:endnote>
  <w:endnote w:type="continuationNotice" w:id="1">
    <w:p w14:paraId="202D5D61" w14:textId="77777777" w:rsidR="00D9400D" w:rsidRDefault="00D940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201981AC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03B1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03B1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7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60CADB" w14:textId="77777777" w:rsidR="00D9400D" w:rsidRDefault="00D9400D">
      <w:r>
        <w:separator/>
      </w:r>
    </w:p>
  </w:footnote>
  <w:footnote w:type="continuationSeparator" w:id="0">
    <w:p w14:paraId="1D03C56F" w14:textId="77777777" w:rsidR="00D9400D" w:rsidRDefault="00D9400D">
      <w:r>
        <w:continuationSeparator/>
      </w:r>
    </w:p>
  </w:footnote>
  <w:footnote w:type="continuationNotice" w:id="1">
    <w:p w14:paraId="5B42735C" w14:textId="77777777" w:rsidR="00D9400D" w:rsidRDefault="00D940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pCWB7FCsCro4w" int2:id="M7mLf0Hg">
      <int2:state int2:value="Rejected" int2:type="spell"/>
    </int2:textHash>
    <int2:textHash int2:hashCode="Jnd0MSGRfUKsq9" int2:id="mHMCvhDk">
      <int2:state int2:value="Rejected" int2:type="spell"/>
    </int2:textHash>
    <int2:textHash int2:hashCode="9QSSaAxP34cw0p" int2:id="X36eVzWq">
      <int2:state int2:value="Rejected" int2:type="spell"/>
    </int2:textHash>
    <int2:textHash int2:hashCode="4XwMd42FEhxGa7" int2:id="tEbLsPO4">
      <int2:state int2:value="Rejected" int2:type="spell"/>
    </int2:textHash>
    <int2:textHash int2:hashCode="50OgeLXSoqsxlj" int2:id="JJ7cu8Hm">
      <int2:state int2:value="Rejected" int2:type="spell"/>
    </int2:textHash>
    <int2:textHash int2:hashCode="XHwRWPv5iveUUo" int2:id="3sJyJnjI">
      <int2:state int2:value="Rejected" int2:type="spell"/>
    </int2:textHash>
    <int2:textHash int2:hashCode="GE4inabXUiwddc" int2:id="J5k8rlyn">
      <int2:state int2:value="Rejected" int2:type="spell"/>
    </int2:textHash>
    <int2:textHash int2:hashCode="0igdy1uaY4JozM" int2:id="RUFkQkVU">
      <int2:state int2:value="Rejected" int2:type="spell"/>
    </int2:textHash>
    <int2:textHash int2:hashCode="xhzY1jiRInk7+0" int2:id="fxdcmPFv">
      <int2:state int2:value="Rejected" int2:type="spell"/>
    </int2:textHash>
    <int2:textHash int2:hashCode="mGLib8Gv/s5kKN" int2:id="SQH7AVQp">
      <int2:state int2:value="Rejected" int2:type="spell"/>
    </int2:textHash>
    <int2:textHash int2:hashCode="3ksqj1Kd4+aQMI" int2:id="QJFm4I0f">
      <int2:state int2:value="Rejected" int2:type="spell"/>
    </int2:textHash>
    <int2:textHash int2:hashCode="Oyo47JGsGN/EJS" int2:id="oSTut6JG">
      <int2:state int2:value="Rejected" int2:type="spell"/>
    </int2:textHash>
    <int2:textHash int2:hashCode="GachLridNCVTqw" int2:id="OhMjIFQb">
      <int2:state int2:value="Rejected" int2:type="spell"/>
    </int2:textHash>
    <int2:textHash int2:hashCode="oS9ZNZZnsLwuDc" int2:id="0dzK5ACG">
      <int2:state int2:value="Rejected" int2:type="spell"/>
    </int2:textHash>
    <int2:textHash int2:hashCode="p5y7rT6/FzyxoQ" int2:id="SOQHXIo2">
      <int2:state int2:value="Rejected" int2:type="spell"/>
    </int2:textHash>
    <int2:textHash int2:hashCode="V4Da9tsLAT2/go" int2:id="TaDrmmDe">
      <int2:state int2:value="Rejected" int2:type="spell"/>
    </int2:textHash>
    <int2:textHash int2:hashCode="aumZVSoNLcoU1i" int2:id="bs7F6Jjk">
      <int2:state int2:value="Rejected" int2:type="spell"/>
    </int2:textHash>
    <int2:textHash int2:hashCode="eYGk5+m9wCGAo8" int2:id="heRTH3TZ">
      <int2:state int2:value="Rejected" int2:type="spell"/>
    </int2:textHash>
    <int2:textHash int2:hashCode="NMb87KdeRW8l5+" int2:id="Z69G4L0h">
      <int2:state int2:value="Rejected" int2:type="spell"/>
    </int2:textHash>
    <int2:textHash int2:hashCode="s6Z+D5tvji70EQ" int2:id="PD3erp97">
      <int2:state int2:value="Rejected" int2:type="spell"/>
    </int2:textHash>
    <int2:textHash int2:hashCode="UqnOSg08IfHAxd" int2:id="JqU1FswX">
      <int2:state int2:value="Rejected" int2:type="spell"/>
    </int2:textHash>
    <int2:textHash int2:hashCode="KaGEtlyrV3aNrH" int2:id="UMFs0aki">
      <int2:state int2:value="Rejected" int2:type="spell"/>
    </int2:textHash>
    <int2:textHash int2:hashCode="4EpnocIg7DdZVQ" int2:id="m2fAQmo0">
      <int2:state int2:value="Rejected" int2:type="spell"/>
    </int2:textHash>
    <int2:textHash int2:hashCode="ZvedimMnyCyQM+" int2:id="8CcADTO8">
      <int2:state int2:value="Rejected" int2:type="spell"/>
    </int2:textHash>
    <int2:textHash int2:hashCode="640/05d7tXCQj/" int2:id="emgILsqP">
      <int2:state int2:value="Rejected" int2:type="spell"/>
    </int2:textHash>
    <int2:textHash int2:hashCode="txcTelc7bYcIfC" int2:id="dysJrlG2">
      <int2:state int2:value="Rejected" int2:type="spell"/>
    </int2:textHash>
    <int2:textHash int2:hashCode="AmL5u27L7077rp" int2:id="OkrZQYbg">
      <int2:state int2:value="Rejected" int2:type="spell"/>
    </int2:textHash>
    <int2:textHash int2:hashCode="tC8/b3lvo8/Lax" int2:id="eIeokfGH">
      <int2:state int2:value="Rejected" int2:type="spell"/>
    </int2:textHash>
    <int2:textHash int2:hashCode="mlaT5U69doMIi+" int2:id="RRF70GV9">
      <int2:state int2:value="Rejected" int2:type="spell"/>
    </int2:textHash>
    <int2:textHash int2:hashCode="1dTNB2FqVCiRt+" int2:id="TjxcQnl2">
      <int2:state int2:value="Rejected" int2:type="spell"/>
    </int2:textHash>
    <int2:textHash int2:hashCode="N8bFe+30MF70Ek" int2:id="FpqcaTNp">
      <int2:state int2:value="Rejected" int2:type="spell"/>
    </int2:textHash>
    <int2:textHash int2:hashCode="sot69pMgIB0c8g" int2:id="HMeQ261B">
      <int2:state int2:value="Rejected" int2:type="spell"/>
    </int2:textHash>
    <int2:textHash int2:hashCode="yHLVVkVR2uAvOD" int2:id="y1JvPpWQ">
      <int2:state int2:value="Rejected" int2:type="spell"/>
    </int2:textHash>
    <int2:textHash int2:hashCode="soT5SCfbH6KXDZ" int2:id="CRqN4C6q">
      <int2:state int2:value="Rejected" int2:type="spell"/>
    </int2:textHash>
    <int2:textHash int2:hashCode="3IZ8A9bx9DhaJH" int2:id="46sZr8gk">
      <int2:state int2:value="Rejected" int2:type="spell"/>
    </int2:textHash>
    <int2:textHash int2:hashCode="I0BlS0im4kZniz" int2:id="sloSjd45">
      <int2:state int2:value="Rejected" int2:type="spell"/>
    </int2:textHash>
    <int2:textHash int2:hashCode="WNG7zil948MEqf" int2:id="YjUe0Cpe">
      <int2:state int2:value="Rejected" int2:type="spell"/>
    </int2:textHash>
    <int2:textHash int2:hashCode="RvGgvVWSovkkTK" int2:id="dgcEvSAy">
      <int2:state int2:value="Rejected" int2:type="spell"/>
    </int2:textHash>
    <int2:textHash int2:hashCode="rg318r96V4hNQq" int2:id="yFlQxcqw">
      <int2:state int2:value="Rejected" int2:type="spell"/>
    </int2:textHash>
    <int2:textHash int2:hashCode="Mqb8uqRUPwcYB5" int2:id="S2ybqYP6">
      <int2:state int2:value="Rejected" int2:type="spell"/>
    </int2:textHash>
    <int2:textHash int2:hashCode="QBW1ehQ67FFW/R" int2:id="1hOQNaOm">
      <int2:state int2:value="Rejected" int2:type="spell"/>
    </int2:textHash>
    <int2:textHash int2:hashCode="/yvh32vvv+VZIE" int2:id="HNujCsXF">
      <int2:state int2:value="Rejected" int2:type="spell"/>
    </int2:textHash>
    <int2:textHash int2:hashCode="x3dekhSuedtnFq" int2:id="Y0SNNBvH">
      <int2:state int2:value="Rejected" int2:type="spell"/>
    </int2:textHash>
    <int2:textHash int2:hashCode="C3zsnGfW4M+gCO" int2:id="2BXWQIbE">
      <int2:state int2:value="Rejected" int2:type="spell"/>
    </int2:textHash>
    <int2:textHash int2:hashCode="aPSVFG47if/Ii4" int2:id="1Kpdyner">
      <int2:state int2:value="Rejected" int2:type="spell"/>
    </int2:textHash>
    <int2:textHash int2:hashCode="8uGP/BfiWVNitU" int2:id="5XXCpKbl">
      <int2:state int2:value="Rejected" int2:type="spell"/>
    </int2:textHash>
    <int2:textHash int2:hashCode="sm3HLSYaksHP0e" int2:id="xIMTPToD">
      <int2:state int2:value="Rejected" int2:type="spell"/>
    </int2:textHash>
    <int2:textHash int2:hashCode="kZPjXYt/wz12hG" int2:id="pl7YyVOs">
      <int2:state int2:value="Rejected" int2:type="spell"/>
    </int2:textHash>
    <int2:textHash int2:hashCode="d4UhNp7Gc2SatJ" int2:id="IRD1GxyP">
      <int2:state int2:value="Rejected" int2:type="spell"/>
    </int2:textHash>
    <int2:textHash int2:hashCode="hTrvlqtEfObZeT" int2:id="04dMQYxh">
      <int2:state int2:value="Rejected" int2:type="spell"/>
    </int2:textHash>
    <int2:textHash int2:hashCode="j7vQfy2W4FAsSH" int2:id="lhVy185q">
      <int2:state int2:value="Rejected" int2:type="spell"/>
    </int2:textHash>
    <int2:textHash int2:hashCode="vFryMQx/FXcKTt" int2:id="L4pc9xCK">
      <int2:state int2:value="Rejected" int2:type="spell"/>
    </int2:textHash>
    <int2:textHash int2:hashCode="AIGcDlT5xP4AKq" int2:id="NashP7Lb">
      <int2:state int2:value="Rejected" int2:type="spell"/>
    </int2:textHash>
    <int2:textHash int2:hashCode="e3/MeNbNFQeSW3" int2:id="sojAFPvU">
      <int2:state int2:value="Rejected" int2:type="spell"/>
    </int2:textHash>
    <int2:textHash int2:hashCode="mfcH7wLwlu0eCN" int2:id="nRJ7C2XP">
      <int2:state int2:value="Rejected" int2:type="spell"/>
    </int2:textHash>
    <int2:textHash int2:hashCode="ENc15YHx4lBc1p" int2:id="TFPLdgdh">
      <int2:state int2:value="Rejected" int2:type="spell"/>
    </int2:textHash>
    <int2:textHash int2:hashCode="QH9KFxjmhP8tas" int2:id="2S4kGLKX">
      <int2:state int2:value="Rejected" int2:type="spell"/>
    </int2:textHash>
    <int2:textHash int2:hashCode="MageyT2zdA7jmE" int2:id="XJer92Ut">
      <int2:state int2:value="Rejected" int2:type="spell"/>
    </int2:textHash>
    <int2:textHash int2:hashCode="onKXvelzLy5z+8" int2:id="wEdwk8eT">
      <int2:state int2:value="Rejected" int2:type="spell"/>
    </int2:textHash>
    <int2:textHash int2:hashCode="Pay85TLM1I8n+m" int2:id="AWjrrl07">
      <int2:state int2:value="Rejected" int2:type="spell"/>
    </int2:textHash>
    <int2:textHash int2:hashCode="Aad2Iw7mgly/tw" int2:id="ySkFv10E">
      <int2:state int2:value="Rejected" int2:type="spell"/>
    </int2:textHash>
    <int2:textHash int2:hashCode="3tja5XhvsOnm/7" int2:id="XJ86IOwC">
      <int2:state int2:value="Rejected" int2:type="spell"/>
    </int2:textHash>
    <int2:textHash int2:hashCode="iftRH/6T7ngmZh" int2:id="rOE47yhI">
      <int2:state int2:value="Rejected" int2:type="spell"/>
    </int2:textHash>
    <int2:textHash int2:hashCode="ZgBR0VrGTOxwTP" int2:id="Me22HFCm">
      <int2:state int2:value="Rejected" int2:type="spell"/>
    </int2:textHash>
    <int2:textHash int2:hashCode="Oyvi4mNE1Sv1kn" int2:id="UvTgtDOh">
      <int2:state int2:value="Rejected" int2:type="spell"/>
    </int2:textHash>
    <int2:textHash int2:hashCode="RaLmEPtW7Df0rB" int2:id="iEbFEFXP">
      <int2:state int2:value="Rejected" int2:type="spell"/>
    </int2:textHash>
    <int2:textHash int2:hashCode="+cWUKx9VyxK48r" int2:id="717fC8Ph">
      <int2:state int2:value="Rejected" int2:type="spell"/>
    </int2:textHash>
    <int2:textHash int2:hashCode="CI4psKsAeVYN6l" int2:id="6PTiVMa7">
      <int2:state int2:value="Rejected" int2:type="spell"/>
    </int2:textHash>
    <int2:textHash int2:hashCode="iQxUDtGKDLjmbe" int2:id="VyB8XhAM">
      <int2:state int2:value="Rejected" int2:type="spell"/>
    </int2:textHash>
    <int2:bookmark int2:bookmarkName="_Int_ukReTEvK" int2:invalidationBookmarkName="" int2:hashCode="SaBLpEaWeMOOD2" int2:id="iYHUhHA2">
      <int2:state int2:value="Rejected" int2:type="spell"/>
    </int2:bookmark>
    <int2:bookmark int2:bookmarkName="_Int_roOOVil7" int2:invalidationBookmarkName="" int2:hashCode="XhCGHlTlzabOME" int2:id="wwRCHcmi">
      <int2:state int2:value="Rejected" int2:type="spell"/>
    </int2:bookmark>
    <int2:bookmark int2:bookmarkName="_Int_GOCfCSin" int2:invalidationBookmarkName="" int2:hashCode="JnUvIALWBuwDjD" int2:id="amGBTZ5U">
      <int2:state int2:value="Rejected" int2:type="spell"/>
    </int2:bookmark>
    <int2:bookmark int2:bookmarkName="_Int_HJ7Rd4cy" int2:invalidationBookmarkName="" int2:hashCode="1dTNB2FqVCiRt+" int2:id="E5TjQ64r">
      <int2:state int2:value="Rejected" int2:type="spell"/>
    </int2:bookmark>
    <int2:bookmark int2:bookmarkName="_Int_5Uvx4G5y" int2:invalidationBookmarkName="" int2:hashCode="N8bFe+30MF70Ek" int2:id="q0iStTU5">
      <int2:state int2:value="Rejected" int2:type="spell"/>
    </int2:bookmark>
    <int2:bookmark int2:bookmarkName="_Int_XYjM9hIH" int2:invalidationBookmarkName="" int2:hashCode="UhnrmnFyUialIf" int2:id="AaQ18i6k">
      <int2:state int2:value="Rejected" int2:type="spell"/>
    </int2:bookmark>
    <int2:bookmark int2:bookmarkName="_Int_YUEGD3l5" int2:invalidationBookmarkName="" int2:hashCode="KaGEtlyrV3aNrH" int2:id="nFAzSpON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664B9"/>
    <w:multiLevelType w:val="multilevel"/>
    <w:tmpl w:val="D77A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16965"/>
    <w:multiLevelType w:val="multilevel"/>
    <w:tmpl w:val="0E1A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2476"/>
    <w:multiLevelType w:val="multilevel"/>
    <w:tmpl w:val="D38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536E"/>
    <w:multiLevelType w:val="multilevel"/>
    <w:tmpl w:val="B8C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5766"/>
    <w:multiLevelType w:val="multilevel"/>
    <w:tmpl w:val="7BDE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346A9"/>
    <w:multiLevelType w:val="hybridMultilevel"/>
    <w:tmpl w:val="C060CD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20B6F"/>
    <w:multiLevelType w:val="multilevel"/>
    <w:tmpl w:val="BB68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F25D5"/>
    <w:multiLevelType w:val="multilevel"/>
    <w:tmpl w:val="30A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F42A2"/>
    <w:multiLevelType w:val="multilevel"/>
    <w:tmpl w:val="EB8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A69F9"/>
    <w:multiLevelType w:val="multilevel"/>
    <w:tmpl w:val="7600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94BB3"/>
    <w:multiLevelType w:val="multilevel"/>
    <w:tmpl w:val="C70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64B9A"/>
    <w:multiLevelType w:val="hybridMultilevel"/>
    <w:tmpl w:val="7E3A00BA"/>
    <w:lvl w:ilvl="0" w:tplc="3DFA0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42C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9EE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A8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ED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89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47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A2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56E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703C5"/>
    <w:multiLevelType w:val="multilevel"/>
    <w:tmpl w:val="79E0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9230A9"/>
    <w:multiLevelType w:val="multilevel"/>
    <w:tmpl w:val="F0A6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34F3A"/>
    <w:multiLevelType w:val="multilevel"/>
    <w:tmpl w:val="70B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16725"/>
    <w:multiLevelType w:val="multilevel"/>
    <w:tmpl w:val="D5B0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1"/>
  </w:num>
  <w:num w:numId="4">
    <w:abstractNumId w:val="9"/>
  </w:num>
  <w:num w:numId="5">
    <w:abstractNumId w:val="8"/>
  </w:num>
  <w:num w:numId="6">
    <w:abstractNumId w:val="7"/>
  </w:num>
  <w:num w:numId="7">
    <w:abstractNumId w:val="13"/>
  </w:num>
  <w:num w:numId="8">
    <w:abstractNumId w:val="0"/>
  </w:num>
  <w:num w:numId="9">
    <w:abstractNumId w:val="12"/>
  </w:num>
  <w:num w:numId="10">
    <w:abstractNumId w:val="4"/>
  </w:num>
  <w:num w:numId="11">
    <w:abstractNumId w:val="10"/>
  </w:num>
  <w:num w:numId="12">
    <w:abstractNumId w:val="5"/>
  </w:num>
  <w:num w:numId="13">
    <w:abstractNumId w:val="14"/>
  </w:num>
  <w:num w:numId="14">
    <w:abstractNumId w:val="2"/>
  </w:num>
  <w:num w:numId="15">
    <w:abstractNumId w:val="3"/>
  </w:num>
  <w:num w:numId="16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27EA5"/>
    <w:rsid w:val="00032E21"/>
    <w:rsid w:val="00050549"/>
    <w:rsid w:val="000517C6"/>
    <w:rsid w:val="000624FF"/>
    <w:rsid w:val="00093C5A"/>
    <w:rsid w:val="000A4E65"/>
    <w:rsid w:val="000B274F"/>
    <w:rsid w:val="000B3E77"/>
    <w:rsid w:val="000C4918"/>
    <w:rsid w:val="000C6619"/>
    <w:rsid w:val="000D3457"/>
    <w:rsid w:val="000E01F4"/>
    <w:rsid w:val="000F7DE9"/>
    <w:rsid w:val="00103773"/>
    <w:rsid w:val="00106250"/>
    <w:rsid w:val="001131ED"/>
    <w:rsid w:val="00124756"/>
    <w:rsid w:val="0012651B"/>
    <w:rsid w:val="001335EA"/>
    <w:rsid w:val="0015687C"/>
    <w:rsid w:val="00160195"/>
    <w:rsid w:val="001730E7"/>
    <w:rsid w:val="00180423"/>
    <w:rsid w:val="001A2D86"/>
    <w:rsid w:val="001A32C9"/>
    <w:rsid w:val="001A71A3"/>
    <w:rsid w:val="001A7BA4"/>
    <w:rsid w:val="001B2E7D"/>
    <w:rsid w:val="001C335A"/>
    <w:rsid w:val="001C7C4D"/>
    <w:rsid w:val="001E7BC0"/>
    <w:rsid w:val="002344C7"/>
    <w:rsid w:val="002372B1"/>
    <w:rsid w:val="00244F7C"/>
    <w:rsid w:val="00252F67"/>
    <w:rsid w:val="00256D8D"/>
    <w:rsid w:val="002572FE"/>
    <w:rsid w:val="002632D3"/>
    <w:rsid w:val="00264B6B"/>
    <w:rsid w:val="00264B82"/>
    <w:rsid w:val="00270124"/>
    <w:rsid w:val="002877D0"/>
    <w:rsid w:val="00296284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21FB1"/>
    <w:rsid w:val="00331102"/>
    <w:rsid w:val="00331ED7"/>
    <w:rsid w:val="003365AE"/>
    <w:rsid w:val="003447D9"/>
    <w:rsid w:val="00363F8B"/>
    <w:rsid w:val="00367C72"/>
    <w:rsid w:val="00370D1A"/>
    <w:rsid w:val="00380C90"/>
    <w:rsid w:val="00384370"/>
    <w:rsid w:val="0039120C"/>
    <w:rsid w:val="003A4296"/>
    <w:rsid w:val="003C032E"/>
    <w:rsid w:val="003D71CA"/>
    <w:rsid w:val="003F6399"/>
    <w:rsid w:val="004036DD"/>
    <w:rsid w:val="00411129"/>
    <w:rsid w:val="00414493"/>
    <w:rsid w:val="00433050"/>
    <w:rsid w:val="004438BF"/>
    <w:rsid w:val="00454835"/>
    <w:rsid w:val="00461E2F"/>
    <w:rsid w:val="00464B32"/>
    <w:rsid w:val="004767D5"/>
    <w:rsid w:val="00485449"/>
    <w:rsid w:val="00487157"/>
    <w:rsid w:val="00491C71"/>
    <w:rsid w:val="004B5B4F"/>
    <w:rsid w:val="004B66A3"/>
    <w:rsid w:val="004D585F"/>
    <w:rsid w:val="004E6BD6"/>
    <w:rsid w:val="004E6D3A"/>
    <w:rsid w:val="004E713D"/>
    <w:rsid w:val="00512C44"/>
    <w:rsid w:val="005160F7"/>
    <w:rsid w:val="005221C3"/>
    <w:rsid w:val="00527C70"/>
    <w:rsid w:val="00527DE5"/>
    <w:rsid w:val="00531109"/>
    <w:rsid w:val="005404BE"/>
    <w:rsid w:val="0054587F"/>
    <w:rsid w:val="00545BE3"/>
    <w:rsid w:val="005517B2"/>
    <w:rsid w:val="0055760C"/>
    <w:rsid w:val="00557F81"/>
    <w:rsid w:val="0057143E"/>
    <w:rsid w:val="00585F34"/>
    <w:rsid w:val="00595263"/>
    <w:rsid w:val="005A5A09"/>
    <w:rsid w:val="005E4165"/>
    <w:rsid w:val="005E5BB6"/>
    <w:rsid w:val="005F54AD"/>
    <w:rsid w:val="005F74BB"/>
    <w:rsid w:val="00600B71"/>
    <w:rsid w:val="0060776C"/>
    <w:rsid w:val="006233CC"/>
    <w:rsid w:val="0063273B"/>
    <w:rsid w:val="0064777E"/>
    <w:rsid w:val="00652B40"/>
    <w:rsid w:val="00654129"/>
    <w:rsid w:val="00662C9B"/>
    <w:rsid w:val="00666CF2"/>
    <w:rsid w:val="00674E93"/>
    <w:rsid w:val="00676B29"/>
    <w:rsid w:val="006807CC"/>
    <w:rsid w:val="0069667E"/>
    <w:rsid w:val="006A4B3A"/>
    <w:rsid w:val="006B3AE9"/>
    <w:rsid w:val="006C2FAD"/>
    <w:rsid w:val="006D6729"/>
    <w:rsid w:val="00700B38"/>
    <w:rsid w:val="00707A89"/>
    <w:rsid w:val="0073196B"/>
    <w:rsid w:val="007366F9"/>
    <w:rsid w:val="00756072"/>
    <w:rsid w:val="00766BA7"/>
    <w:rsid w:val="00766C68"/>
    <w:rsid w:val="007671B4"/>
    <w:rsid w:val="00773A8C"/>
    <w:rsid w:val="0078262D"/>
    <w:rsid w:val="00792C34"/>
    <w:rsid w:val="007A4A06"/>
    <w:rsid w:val="007A4FD3"/>
    <w:rsid w:val="007B2740"/>
    <w:rsid w:val="007B6ABF"/>
    <w:rsid w:val="008037A5"/>
    <w:rsid w:val="00814E58"/>
    <w:rsid w:val="00816F2B"/>
    <w:rsid w:val="008230FC"/>
    <w:rsid w:val="0083153A"/>
    <w:rsid w:val="0083474B"/>
    <w:rsid w:val="00841D59"/>
    <w:rsid w:val="0084352F"/>
    <w:rsid w:val="008444A8"/>
    <w:rsid w:val="00847CD8"/>
    <w:rsid w:val="00851368"/>
    <w:rsid w:val="0085233A"/>
    <w:rsid w:val="00857B2F"/>
    <w:rsid w:val="0087232A"/>
    <w:rsid w:val="008925A9"/>
    <w:rsid w:val="008A1041"/>
    <w:rsid w:val="008A2E50"/>
    <w:rsid w:val="008B4C24"/>
    <w:rsid w:val="008B7E54"/>
    <w:rsid w:val="008E53B6"/>
    <w:rsid w:val="008F775A"/>
    <w:rsid w:val="00906821"/>
    <w:rsid w:val="00920DAE"/>
    <w:rsid w:val="0092769D"/>
    <w:rsid w:val="00927F61"/>
    <w:rsid w:val="00927F91"/>
    <w:rsid w:val="00933178"/>
    <w:rsid w:val="0093793F"/>
    <w:rsid w:val="00947904"/>
    <w:rsid w:val="00956928"/>
    <w:rsid w:val="00966015"/>
    <w:rsid w:val="00996A4B"/>
    <w:rsid w:val="009B2B65"/>
    <w:rsid w:val="009B33B6"/>
    <w:rsid w:val="009D49E3"/>
    <w:rsid w:val="009E7ADB"/>
    <w:rsid w:val="00A07DAE"/>
    <w:rsid w:val="00A1287C"/>
    <w:rsid w:val="00A12AA3"/>
    <w:rsid w:val="00A200B9"/>
    <w:rsid w:val="00A31C9A"/>
    <w:rsid w:val="00A57DFF"/>
    <w:rsid w:val="00A6430C"/>
    <w:rsid w:val="00A72BA7"/>
    <w:rsid w:val="00A96037"/>
    <w:rsid w:val="00AA4621"/>
    <w:rsid w:val="00AA60A0"/>
    <w:rsid w:val="00AA63C5"/>
    <w:rsid w:val="00AD684B"/>
    <w:rsid w:val="00AD6DD0"/>
    <w:rsid w:val="00AD78A6"/>
    <w:rsid w:val="00B04EB4"/>
    <w:rsid w:val="00B2281B"/>
    <w:rsid w:val="00B45591"/>
    <w:rsid w:val="00B46730"/>
    <w:rsid w:val="00B564AA"/>
    <w:rsid w:val="00B6731D"/>
    <w:rsid w:val="00B67679"/>
    <w:rsid w:val="00B85B11"/>
    <w:rsid w:val="00BA6A76"/>
    <w:rsid w:val="00BB5D21"/>
    <w:rsid w:val="00BC23F8"/>
    <w:rsid w:val="00BC268D"/>
    <w:rsid w:val="00BC448F"/>
    <w:rsid w:val="00BC76CB"/>
    <w:rsid w:val="00BC78AE"/>
    <w:rsid w:val="00BE6794"/>
    <w:rsid w:val="00BE7C36"/>
    <w:rsid w:val="00BF2305"/>
    <w:rsid w:val="00C03BC2"/>
    <w:rsid w:val="00C047AF"/>
    <w:rsid w:val="00C12E4A"/>
    <w:rsid w:val="00C25508"/>
    <w:rsid w:val="00C42339"/>
    <w:rsid w:val="00C4350C"/>
    <w:rsid w:val="00C4723D"/>
    <w:rsid w:val="00C50468"/>
    <w:rsid w:val="00C51BB9"/>
    <w:rsid w:val="00C6025D"/>
    <w:rsid w:val="00C6070E"/>
    <w:rsid w:val="00C62CE1"/>
    <w:rsid w:val="00C65341"/>
    <w:rsid w:val="00C749B6"/>
    <w:rsid w:val="00C7573C"/>
    <w:rsid w:val="00C83309"/>
    <w:rsid w:val="00C906ED"/>
    <w:rsid w:val="00CA4523"/>
    <w:rsid w:val="00CB0DE6"/>
    <w:rsid w:val="00CB414D"/>
    <w:rsid w:val="00CC2A45"/>
    <w:rsid w:val="00CD38DB"/>
    <w:rsid w:val="00CD46E1"/>
    <w:rsid w:val="00CE259D"/>
    <w:rsid w:val="00CF6BF0"/>
    <w:rsid w:val="00CF76E4"/>
    <w:rsid w:val="00D03B93"/>
    <w:rsid w:val="00D05B9C"/>
    <w:rsid w:val="00D13989"/>
    <w:rsid w:val="00D15B79"/>
    <w:rsid w:val="00D16040"/>
    <w:rsid w:val="00D17FF4"/>
    <w:rsid w:val="00D252B7"/>
    <w:rsid w:val="00D42548"/>
    <w:rsid w:val="00D44AE1"/>
    <w:rsid w:val="00D45B12"/>
    <w:rsid w:val="00D553AB"/>
    <w:rsid w:val="00D61A8F"/>
    <w:rsid w:val="00D61AB4"/>
    <w:rsid w:val="00D70C89"/>
    <w:rsid w:val="00D9400D"/>
    <w:rsid w:val="00DA2FC2"/>
    <w:rsid w:val="00DA4E20"/>
    <w:rsid w:val="00DA6496"/>
    <w:rsid w:val="00DC203A"/>
    <w:rsid w:val="00DD3133"/>
    <w:rsid w:val="00DD5204"/>
    <w:rsid w:val="00DE0C0D"/>
    <w:rsid w:val="00DF5A0E"/>
    <w:rsid w:val="00E03B13"/>
    <w:rsid w:val="00E10D86"/>
    <w:rsid w:val="00E12E26"/>
    <w:rsid w:val="00E14ADD"/>
    <w:rsid w:val="00E227A8"/>
    <w:rsid w:val="00E400A6"/>
    <w:rsid w:val="00E41686"/>
    <w:rsid w:val="00E71901"/>
    <w:rsid w:val="00E73E76"/>
    <w:rsid w:val="00E76F65"/>
    <w:rsid w:val="00E77AF3"/>
    <w:rsid w:val="00E862FF"/>
    <w:rsid w:val="00E86A90"/>
    <w:rsid w:val="00EA3B37"/>
    <w:rsid w:val="00EB5578"/>
    <w:rsid w:val="00ED3FDD"/>
    <w:rsid w:val="00EF47B1"/>
    <w:rsid w:val="00EF4AFE"/>
    <w:rsid w:val="00EF6D62"/>
    <w:rsid w:val="00F02CD4"/>
    <w:rsid w:val="00F044D7"/>
    <w:rsid w:val="00F472E5"/>
    <w:rsid w:val="00F51FEF"/>
    <w:rsid w:val="00F52AA0"/>
    <w:rsid w:val="00F57059"/>
    <w:rsid w:val="00F81570"/>
    <w:rsid w:val="00F82982"/>
    <w:rsid w:val="00F91B7C"/>
    <w:rsid w:val="00F96F5C"/>
    <w:rsid w:val="00FC60CD"/>
    <w:rsid w:val="00FD5BDC"/>
    <w:rsid w:val="00FD68CA"/>
    <w:rsid w:val="00FD7F1E"/>
    <w:rsid w:val="00FF3340"/>
    <w:rsid w:val="00FF3ECB"/>
    <w:rsid w:val="01B976C0"/>
    <w:rsid w:val="030B91D2"/>
    <w:rsid w:val="03127D7B"/>
    <w:rsid w:val="053767B1"/>
    <w:rsid w:val="06E1AB82"/>
    <w:rsid w:val="072E42EA"/>
    <w:rsid w:val="0736FC1D"/>
    <w:rsid w:val="08F16691"/>
    <w:rsid w:val="0A6F1158"/>
    <w:rsid w:val="0AD49150"/>
    <w:rsid w:val="0BA2F1DE"/>
    <w:rsid w:val="0C213D43"/>
    <w:rsid w:val="0CE46EF2"/>
    <w:rsid w:val="0F079DCE"/>
    <w:rsid w:val="0F3458EC"/>
    <w:rsid w:val="11748AD5"/>
    <w:rsid w:val="14E72ADE"/>
    <w:rsid w:val="151FE1D6"/>
    <w:rsid w:val="160097FD"/>
    <w:rsid w:val="17234EC4"/>
    <w:rsid w:val="193F3C88"/>
    <w:rsid w:val="1A2AC824"/>
    <w:rsid w:val="1B2EB73F"/>
    <w:rsid w:val="1CA993CA"/>
    <w:rsid w:val="1DBF4053"/>
    <w:rsid w:val="2006D91B"/>
    <w:rsid w:val="20A9CE7B"/>
    <w:rsid w:val="21581D26"/>
    <w:rsid w:val="21B107AD"/>
    <w:rsid w:val="223F934F"/>
    <w:rsid w:val="22C6A093"/>
    <w:rsid w:val="24514502"/>
    <w:rsid w:val="25FF1FE3"/>
    <w:rsid w:val="299783E7"/>
    <w:rsid w:val="29A1F6C9"/>
    <w:rsid w:val="29EF6A9C"/>
    <w:rsid w:val="2B218B9E"/>
    <w:rsid w:val="2D651E31"/>
    <w:rsid w:val="2DA7D16A"/>
    <w:rsid w:val="2F21EB9D"/>
    <w:rsid w:val="2FB4476A"/>
    <w:rsid w:val="33F392EF"/>
    <w:rsid w:val="34B1AE5A"/>
    <w:rsid w:val="39C6CF94"/>
    <w:rsid w:val="39D3673D"/>
    <w:rsid w:val="3D18F670"/>
    <w:rsid w:val="3D754C22"/>
    <w:rsid w:val="40483C5A"/>
    <w:rsid w:val="4124ACD7"/>
    <w:rsid w:val="45529CCA"/>
    <w:rsid w:val="4A5BE775"/>
    <w:rsid w:val="4B2437ED"/>
    <w:rsid w:val="4D5AF161"/>
    <w:rsid w:val="4D691775"/>
    <w:rsid w:val="51148700"/>
    <w:rsid w:val="5253E2F5"/>
    <w:rsid w:val="52807D11"/>
    <w:rsid w:val="582766B4"/>
    <w:rsid w:val="58AF23FB"/>
    <w:rsid w:val="5B4DA4C5"/>
    <w:rsid w:val="5BB05DFB"/>
    <w:rsid w:val="5D582FDA"/>
    <w:rsid w:val="5F88B335"/>
    <w:rsid w:val="606AF881"/>
    <w:rsid w:val="61E458C0"/>
    <w:rsid w:val="6248C40A"/>
    <w:rsid w:val="629F8505"/>
    <w:rsid w:val="654E529E"/>
    <w:rsid w:val="65502599"/>
    <w:rsid w:val="65BEA926"/>
    <w:rsid w:val="66BEA2A0"/>
    <w:rsid w:val="6975CF00"/>
    <w:rsid w:val="6C355C45"/>
    <w:rsid w:val="6F8126B0"/>
    <w:rsid w:val="715101B3"/>
    <w:rsid w:val="72B68052"/>
    <w:rsid w:val="73F99075"/>
    <w:rsid w:val="754F4F09"/>
    <w:rsid w:val="75A1A43A"/>
    <w:rsid w:val="75E04982"/>
    <w:rsid w:val="76D456E8"/>
    <w:rsid w:val="78D2EC81"/>
    <w:rsid w:val="791A751E"/>
    <w:rsid w:val="7966CEFA"/>
    <w:rsid w:val="7A41FCB6"/>
    <w:rsid w:val="7B0A18ED"/>
    <w:rsid w:val="7CDDD0BD"/>
    <w:rsid w:val="7CDE255F"/>
    <w:rsid w:val="7E067DB5"/>
    <w:rsid w:val="7F1F9141"/>
    <w:rsid w:val="7F5B0D7E"/>
    <w:rsid w:val="7FBD13C1"/>
    <w:rsid w:val="7FE0A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263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  <w:style w:type="paragraph" w:customStyle="1" w:styleId="whitespace-normal">
    <w:name w:val="whitespace-normal"/>
    <w:basedOn w:val="Normal"/>
    <w:rsid w:val="00595263"/>
    <w:pPr>
      <w:spacing w:before="100" w:beforeAutospacing="1" w:after="100" w:afterAutospacing="1"/>
    </w:pPr>
  </w:style>
  <w:style w:type="character" w:styleId="CdigoHTML">
    <w:name w:val="HTML Code"/>
    <w:basedOn w:val="Fontepargpadro"/>
    <w:uiPriority w:val="99"/>
    <w:semiHidden/>
    <w:unhideWhenUsed/>
    <w:rsid w:val="00370D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2</TotalTime>
  <Pages>7</Pages>
  <Words>984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15</cp:revision>
  <cp:lastPrinted>2006-08-31T06:40:00Z</cp:lastPrinted>
  <dcterms:created xsi:type="dcterms:W3CDTF">2025-08-21T15:23:00Z</dcterms:created>
  <dcterms:modified xsi:type="dcterms:W3CDTF">2025-09-30T19:34:00Z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